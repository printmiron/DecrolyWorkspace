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FBF0A10" w14:textId="2DD672EF" w:rsidR="009C2019" w:rsidRDefault="009C2019" w:rsidP="009C2019">
      <w:pPr>
        <w:pStyle w:val="Ttulo2"/>
        <w:rPr>
          <w:sz w:val="32"/>
          <w:szCs w:val="32"/>
        </w:rPr>
      </w:pPr>
      <w:r w:rsidRPr="00717EE5">
        <w:rPr>
          <w:sz w:val="32"/>
          <w:szCs w:val="32"/>
        </w:rPr>
        <w:t>U</w:t>
      </w:r>
      <w:r>
        <w:rPr>
          <w:sz w:val="32"/>
          <w:szCs w:val="32"/>
        </w:rPr>
        <w:t>D</w:t>
      </w:r>
      <w:r w:rsidR="002844C1">
        <w:rPr>
          <w:sz w:val="32"/>
          <w:szCs w:val="32"/>
        </w:rPr>
        <w:t>3</w:t>
      </w:r>
      <w:r w:rsidR="001A3250">
        <w:rPr>
          <w:sz w:val="32"/>
          <w:szCs w:val="32"/>
        </w:rPr>
        <w:t xml:space="preserve"> + UD</w:t>
      </w:r>
      <w:r w:rsidR="002844C1">
        <w:rPr>
          <w:sz w:val="32"/>
          <w:szCs w:val="32"/>
        </w:rPr>
        <w:t>4</w:t>
      </w:r>
      <w:r w:rsidRPr="00717EE5">
        <w:rPr>
          <w:sz w:val="32"/>
          <w:szCs w:val="32"/>
        </w:rPr>
        <w:t xml:space="preserve"> – Examen (Modelo </w:t>
      </w:r>
      <w:r w:rsidR="00E83FE2">
        <w:rPr>
          <w:sz w:val="32"/>
          <w:szCs w:val="32"/>
        </w:rPr>
        <w:t>B</w:t>
      </w:r>
      <w:r w:rsidRPr="00717EE5">
        <w:rPr>
          <w:sz w:val="32"/>
          <w:szCs w:val="32"/>
        </w:rPr>
        <w:t>)</w:t>
      </w:r>
    </w:p>
    <w:p w14:paraId="5368E729" w14:textId="77777777" w:rsidR="000446B7" w:rsidRPr="000446B7" w:rsidRDefault="000446B7" w:rsidP="000446B7"/>
    <w:p w14:paraId="4EF1E6F9" w14:textId="77777777" w:rsidR="009C2019" w:rsidRDefault="009C2019" w:rsidP="009C2019">
      <w:pPr>
        <w:spacing w:line="360" w:lineRule="auto"/>
      </w:pPr>
      <w:r w:rsidRPr="00717EE5">
        <w:t>POR FAVOR, LEE LAS INSTRUCCIONES ATENTAMENTE. DEBERÁS ENTREGAR ESTE MISMO DOCUMENTO EN FORMATO PDF (</w:t>
      </w:r>
      <w:r w:rsidRPr="00717EE5">
        <w:rPr>
          <w:b/>
          <w:bCs/>
        </w:rPr>
        <w:t>CUALQUIER OTRO FORMATO DISTINTO DE PDF NO SERÁ CORREGIDO</w:t>
      </w:r>
      <w:r w:rsidRPr="00717EE5">
        <w:t>). SE ESPERA QUE PUEDAS RESOLVER ESTAS ACTIVIDADES EMPLEANDO EXCLUSIVAMENTE TUS CONOCIMIEN</w:t>
      </w:r>
      <w:r>
        <w:t>TOS Y LOS MATERIALES QUE HA</w:t>
      </w:r>
      <w:r w:rsidRPr="00717EE5">
        <w:t>Y</w:t>
      </w:r>
      <w:r>
        <w:t>AS DESCARGADO PREVIAMENTE.</w:t>
      </w:r>
      <w:r w:rsidRPr="00717EE5">
        <w:t xml:space="preserve"> </w:t>
      </w:r>
      <w:r w:rsidRPr="0070279B">
        <w:t>EN CASO DE CUALQUIER EVIDENCIA DE COPIA, EL EXAMEN SE EVALUARÁ COMO SUSPENSO (0).</w:t>
      </w:r>
    </w:p>
    <w:p w14:paraId="3A4524E4" w14:textId="77777777" w:rsidR="00F50A8E" w:rsidRPr="00BC79EE" w:rsidRDefault="00F50A8E" w:rsidP="00F50A8E"/>
    <w:p w14:paraId="0CC5ECA8" w14:textId="6DA56431" w:rsidR="004B059F" w:rsidRDefault="009C2019" w:rsidP="00527401">
      <w:r w:rsidRPr="00BC79EE">
        <w:rPr>
          <w:b/>
          <w:bCs/>
        </w:rPr>
        <w:t>Pregunta</w:t>
      </w:r>
      <w:r w:rsidR="00527401" w:rsidRPr="00BC79EE">
        <w:rPr>
          <w:b/>
          <w:bCs/>
        </w:rPr>
        <w:t xml:space="preserve"> 1. </w:t>
      </w:r>
      <w:r w:rsidR="00292F79" w:rsidRPr="00BC79EE">
        <w:t>Cre</w:t>
      </w:r>
      <w:r w:rsidR="00CA2A1D" w:rsidRPr="00BC79EE">
        <w:t xml:space="preserve">a </w:t>
      </w:r>
      <w:r w:rsidR="00092225">
        <w:t>dos</w:t>
      </w:r>
      <w:r w:rsidR="0016335B">
        <w:t xml:space="preserve"> redes virtuales en </w:t>
      </w:r>
      <w:proofErr w:type="spellStart"/>
      <w:r w:rsidR="0016335B">
        <w:t>Docker</w:t>
      </w:r>
      <w:proofErr w:type="spellEnd"/>
      <w:r w:rsidR="008018CC">
        <w:t xml:space="preserve"> (asignando </w:t>
      </w:r>
      <w:proofErr w:type="spellStart"/>
      <w:r w:rsidR="008018CC">
        <w:t>IPs</w:t>
      </w:r>
      <w:proofErr w:type="spellEnd"/>
      <w:r w:rsidR="008018CC">
        <w:t xml:space="preserve"> de tu elección)</w:t>
      </w:r>
      <w:r w:rsidR="00C34429">
        <w:t xml:space="preserve">. Despliega en cada uno de ellos </w:t>
      </w:r>
      <w:r w:rsidR="005F5552">
        <w:t>una web sencilla empleando un servidor web de tu elección</w:t>
      </w:r>
      <w:r w:rsidR="00D44234">
        <w:t>. Asegúrate de cumplir las siguientes premisas:</w:t>
      </w:r>
    </w:p>
    <w:p w14:paraId="0340620F" w14:textId="77777777" w:rsidR="00165BAB" w:rsidRPr="00BC79EE" w:rsidRDefault="00165BAB" w:rsidP="00527401"/>
    <w:p w14:paraId="158E3B63" w14:textId="5C76F80D" w:rsidR="00360814" w:rsidRDefault="00A70E1C" w:rsidP="006622D0">
      <w:pPr>
        <w:pStyle w:val="Prrafodelista"/>
        <w:numPr>
          <w:ilvl w:val="0"/>
          <w:numId w:val="14"/>
        </w:numPr>
      </w:pPr>
      <w:r>
        <w:t>Las subredes han de llamarse “</w:t>
      </w:r>
      <w:r w:rsidR="00E83FE2">
        <w:t>Este</w:t>
      </w:r>
      <w:r>
        <w:t>” y “</w:t>
      </w:r>
      <w:r w:rsidR="00E83FE2">
        <w:t>Oeste</w:t>
      </w:r>
      <w:r>
        <w:t>”.</w:t>
      </w:r>
    </w:p>
    <w:p w14:paraId="16CA09A5" w14:textId="3A731E7F" w:rsidR="00A70E1C" w:rsidRDefault="00A70E1C" w:rsidP="006622D0">
      <w:pPr>
        <w:pStyle w:val="Prrafodelista"/>
        <w:numPr>
          <w:ilvl w:val="0"/>
          <w:numId w:val="14"/>
        </w:numPr>
      </w:pPr>
      <w:r>
        <w:t>Las máquinas han de llamarse “</w:t>
      </w:r>
      <w:r w:rsidR="00E83FE2">
        <w:t>Valencia</w:t>
      </w:r>
      <w:r>
        <w:t>” y “</w:t>
      </w:r>
      <w:r w:rsidR="00E83FE2">
        <w:t>Lisboa</w:t>
      </w:r>
      <w:r>
        <w:t>”</w:t>
      </w:r>
      <w:r w:rsidR="00012EC6">
        <w:t>.</w:t>
      </w:r>
    </w:p>
    <w:p w14:paraId="7DC880D3" w14:textId="77777777" w:rsidR="006622D0" w:rsidRPr="00BC79EE" w:rsidRDefault="006622D0" w:rsidP="006622D0">
      <w:pPr>
        <w:pStyle w:val="Prrafodelista"/>
      </w:pPr>
    </w:p>
    <w:p w14:paraId="0496250D" w14:textId="7297D674" w:rsidR="00D65E43" w:rsidRDefault="00CA2A1D" w:rsidP="00527401">
      <w:r w:rsidRPr="00BC79EE">
        <w:t>Para completar este ejercicio, deberás proporcionar lo</w:t>
      </w:r>
      <w:r w:rsidR="008F6106" w:rsidRPr="00BC79EE">
        <w:t xml:space="preserve"> siguiente</w:t>
      </w:r>
      <w:r w:rsidR="00D65E43" w:rsidRPr="00BC79EE">
        <w:t>:</w:t>
      </w:r>
    </w:p>
    <w:p w14:paraId="23D51E68" w14:textId="77777777" w:rsidR="00165BAB" w:rsidRPr="00BC79EE" w:rsidRDefault="00165BAB" w:rsidP="00527401"/>
    <w:p w14:paraId="0B4A13FC" w14:textId="743233E0" w:rsidR="00527401" w:rsidRDefault="00F8338D" w:rsidP="00D65E43">
      <w:pPr>
        <w:pStyle w:val="Prrafodelista"/>
        <w:numPr>
          <w:ilvl w:val="0"/>
          <w:numId w:val="16"/>
        </w:numPr>
      </w:pPr>
      <w:r>
        <w:t xml:space="preserve">Muestra </w:t>
      </w:r>
      <w:r w:rsidR="00BF245F">
        <w:t>los comandos necesarios para levantar ambos contenedores y sus correspondientes subredes</w:t>
      </w:r>
      <w:r w:rsidR="005D74B7">
        <w:t>,</w:t>
      </w:r>
      <w:r w:rsidR="00012EC6">
        <w:t xml:space="preserve"> explicando brevemente los pasos a seguir</w:t>
      </w:r>
      <w:r w:rsidR="0069284F">
        <w:t>,</w:t>
      </w:r>
      <w:r w:rsidR="005D74B7">
        <w:t xml:space="preserve"> así como el estado del panel de control de Docker con ambos contenedores en ejecución.</w:t>
      </w:r>
      <w:r w:rsidR="00527401" w:rsidRPr="00BC79EE">
        <w:t xml:space="preserve"> </w:t>
      </w:r>
      <w:r w:rsidR="00527401" w:rsidRPr="00854545">
        <w:t>(</w:t>
      </w:r>
      <w:r w:rsidR="0069284F">
        <w:t>2</w:t>
      </w:r>
      <w:r w:rsidR="00527401" w:rsidRPr="00854545">
        <w:t xml:space="preserve"> p</w:t>
      </w:r>
      <w:r w:rsidR="008F6106" w:rsidRPr="00854545">
        <w:t>unto</w:t>
      </w:r>
      <w:r>
        <w:t>s</w:t>
      </w:r>
      <w:r w:rsidR="00527401" w:rsidRPr="00854545">
        <w:t>)</w:t>
      </w:r>
    </w:p>
    <w:p w14:paraId="44FCFD4E" w14:textId="77777777" w:rsidR="00BA33C0" w:rsidRDefault="00BA33C0" w:rsidP="00BA33C0">
      <w:pPr>
        <w:pStyle w:val="Prrafodelista"/>
      </w:pPr>
    </w:p>
    <w:p w14:paraId="19FA0FCE" w14:textId="77C8F078" w:rsidR="007D553B" w:rsidRDefault="007D553B" w:rsidP="007D553B">
      <w:pPr>
        <w:ind w:left="360"/>
      </w:pPr>
      <w:r w:rsidRPr="007D553B">
        <w:drawing>
          <wp:anchor distT="0" distB="0" distL="114300" distR="114300" simplePos="0" relativeHeight="251658240" behindDoc="0" locked="0" layoutInCell="1" allowOverlap="1" wp14:anchorId="4FFD9D6E" wp14:editId="3076AB9A">
            <wp:simplePos x="0" y="0"/>
            <wp:positionH relativeFrom="margin">
              <wp:align>center</wp:align>
            </wp:positionH>
            <wp:positionV relativeFrom="paragraph">
              <wp:posOffset>488950</wp:posOffset>
            </wp:positionV>
            <wp:extent cx="4316095" cy="624205"/>
            <wp:effectExtent l="0" t="0" r="8255" b="4445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6095" cy="624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D553B">
        <w:drawing>
          <wp:anchor distT="0" distB="0" distL="114300" distR="114300" simplePos="0" relativeHeight="251659264" behindDoc="0" locked="0" layoutInCell="1" allowOverlap="1" wp14:anchorId="36BB7052" wp14:editId="644D56D3">
            <wp:simplePos x="0" y="0"/>
            <wp:positionH relativeFrom="margin">
              <wp:align>center</wp:align>
            </wp:positionH>
            <wp:positionV relativeFrom="paragraph">
              <wp:posOffset>1112520</wp:posOffset>
            </wp:positionV>
            <wp:extent cx="4591691" cy="666843"/>
            <wp:effectExtent l="0" t="0" r="0" b="0"/>
            <wp:wrapTopAndBottom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Para conseguir dos subredes abrimos un terminal en mi caso es </w:t>
      </w:r>
      <w:proofErr w:type="spellStart"/>
      <w:r>
        <w:t>bash</w:t>
      </w:r>
      <w:proofErr w:type="spellEnd"/>
      <w:r>
        <w:t xml:space="preserve"> y </w:t>
      </w:r>
      <w:proofErr w:type="spellStart"/>
      <w:r>
        <w:t>ejectuamos</w:t>
      </w:r>
      <w:proofErr w:type="spellEnd"/>
      <w:r>
        <w:t xml:space="preserve"> estos dos comandos para crearlos:</w:t>
      </w:r>
    </w:p>
    <w:p w14:paraId="1D5D878A" w14:textId="77777777" w:rsidR="00BA33C0" w:rsidRDefault="00BA33C0">
      <w:pPr>
        <w:spacing w:after="160" w:line="259" w:lineRule="auto"/>
        <w:jc w:val="left"/>
      </w:pPr>
      <w:r>
        <w:br w:type="page"/>
      </w:r>
    </w:p>
    <w:p w14:paraId="46CE1072" w14:textId="06CC923D" w:rsidR="00BA33C0" w:rsidRDefault="00BA33C0" w:rsidP="00BA33C0">
      <w:pPr>
        <w:spacing w:after="160" w:line="259" w:lineRule="auto"/>
        <w:jc w:val="left"/>
      </w:pPr>
      <w:r w:rsidRPr="00BA33C0">
        <w:lastRenderedPageBreak/>
        <w:drawing>
          <wp:anchor distT="0" distB="0" distL="114300" distR="114300" simplePos="0" relativeHeight="251661312" behindDoc="0" locked="0" layoutInCell="1" allowOverlap="1" wp14:anchorId="79F05A96" wp14:editId="5CC10978">
            <wp:simplePos x="0" y="0"/>
            <wp:positionH relativeFrom="margin">
              <wp:align>center</wp:align>
            </wp:positionH>
            <wp:positionV relativeFrom="paragraph">
              <wp:posOffset>569</wp:posOffset>
            </wp:positionV>
            <wp:extent cx="2927267" cy="1405380"/>
            <wp:effectExtent l="0" t="0" r="6985" b="4445"/>
            <wp:wrapTopAndBottom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7267" cy="1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Con </w:t>
      </w:r>
      <w:r w:rsidR="00704A9F">
        <w:t>“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network</w:t>
      </w:r>
      <w:proofErr w:type="spellEnd"/>
      <w:r>
        <w:t xml:space="preserve"> </w:t>
      </w:r>
      <w:proofErr w:type="spellStart"/>
      <w:r>
        <w:t>ls</w:t>
      </w:r>
      <w:proofErr w:type="spellEnd"/>
      <w:r w:rsidR="00704A9F">
        <w:t>”</w:t>
      </w:r>
      <w:r>
        <w:t xml:space="preserve"> podemos ver todas las subredes que tenemos, lo que hemos creado </w:t>
      </w:r>
      <w:proofErr w:type="spellStart"/>
      <w:r>
        <w:t>exam</w:t>
      </w:r>
      <w:proofErr w:type="spellEnd"/>
      <w:r>
        <w:t xml:space="preserve">-net y </w:t>
      </w:r>
      <w:proofErr w:type="spellStart"/>
      <w:r>
        <w:t>exam-network</w:t>
      </w:r>
      <w:proofErr w:type="spellEnd"/>
    </w:p>
    <w:p w14:paraId="5D7A8689" w14:textId="4AEB7AAD" w:rsidR="007D553B" w:rsidRDefault="00BA33C0" w:rsidP="00BA33C0">
      <w:pPr>
        <w:spacing w:after="160" w:line="259" w:lineRule="auto"/>
        <w:jc w:val="left"/>
      </w:pPr>
      <w:r w:rsidRPr="00BA33C0">
        <w:drawing>
          <wp:anchor distT="0" distB="0" distL="114300" distR="114300" simplePos="0" relativeHeight="251660288" behindDoc="0" locked="0" layoutInCell="1" allowOverlap="1" wp14:anchorId="34A60219" wp14:editId="2322D239">
            <wp:simplePos x="0" y="0"/>
            <wp:positionH relativeFrom="margin">
              <wp:align>center</wp:align>
            </wp:positionH>
            <wp:positionV relativeFrom="paragraph">
              <wp:posOffset>461422</wp:posOffset>
            </wp:positionV>
            <wp:extent cx="4658375" cy="1352739"/>
            <wp:effectExtent l="0" t="0" r="0" b="0"/>
            <wp:wrapTopAndBottom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D553B">
        <w:t>Ya tenemos las dos redes creadas</w:t>
      </w:r>
      <w:r>
        <w:t>,</w:t>
      </w:r>
      <w:r w:rsidR="007D553B">
        <w:t xml:space="preserve"> ahora tenemos que crear las maquinas</w:t>
      </w:r>
      <w:r>
        <w:t>(contenedores) con los siguientes comandos.</w:t>
      </w:r>
    </w:p>
    <w:p w14:paraId="3DFFE00B" w14:textId="2A0A9C34" w:rsidR="00BA33C0" w:rsidRDefault="00BA33C0" w:rsidP="00BA33C0">
      <w:pPr>
        <w:spacing w:after="160" w:line="259" w:lineRule="auto"/>
        <w:jc w:val="left"/>
      </w:pPr>
      <w:r>
        <w:t xml:space="preserve">Como utilizo el </w:t>
      </w:r>
      <w:proofErr w:type="spellStart"/>
      <w:r>
        <w:t>nginx</w:t>
      </w:r>
      <w:proofErr w:type="spellEnd"/>
      <w:r>
        <w:t xml:space="preserve"> antes en mi maquina ya tiene desagrada las imágenes para poder utilizarle.</w:t>
      </w:r>
    </w:p>
    <w:p w14:paraId="13403C93" w14:textId="51885055" w:rsidR="00BA33C0" w:rsidRDefault="00BA33C0" w:rsidP="00BA33C0">
      <w:pPr>
        <w:spacing w:after="160" w:line="259" w:lineRule="auto"/>
        <w:jc w:val="left"/>
      </w:pPr>
      <w:r w:rsidRPr="00BA33C0">
        <w:drawing>
          <wp:inline distT="0" distB="0" distL="0" distR="0" wp14:anchorId="33DDD379" wp14:editId="33AA5B6E">
            <wp:extent cx="5400040" cy="641350"/>
            <wp:effectExtent l="0" t="0" r="0" b="635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4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EB673" w14:textId="736B4CDB" w:rsidR="00BA33C0" w:rsidRPr="00854545" w:rsidRDefault="00BA33C0" w:rsidP="00BA33C0">
      <w:pPr>
        <w:spacing w:after="160" w:line="259" w:lineRule="auto"/>
        <w:jc w:val="left"/>
      </w:pPr>
      <w:r>
        <w:t xml:space="preserve">En esta captura podemos ver dentro de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Dekstop</w:t>
      </w:r>
      <w:proofErr w:type="spellEnd"/>
      <w:r>
        <w:t xml:space="preserve"> que se han creado bien y están en ejecución.</w:t>
      </w:r>
    </w:p>
    <w:p w14:paraId="32B79CA0" w14:textId="2E6BB283" w:rsidR="00D65E43" w:rsidRDefault="000F03C1" w:rsidP="00D65E43">
      <w:pPr>
        <w:pStyle w:val="Prrafodelista"/>
        <w:numPr>
          <w:ilvl w:val="0"/>
          <w:numId w:val="16"/>
        </w:numPr>
      </w:pPr>
      <w:r>
        <w:t>¿Es posible la comunicación entre ambos contenedores? Muestra pruebas que apoyen tu respuest</w:t>
      </w:r>
      <w:r w:rsidR="00921CAD">
        <w:t>a, argumentando brevemente</w:t>
      </w:r>
      <w:r w:rsidR="00F2704F">
        <w:t xml:space="preserve"> tu respuesta</w:t>
      </w:r>
      <w:r w:rsidR="005E4124">
        <w:t>. (</w:t>
      </w:r>
      <w:r w:rsidR="00F2704F">
        <w:t>1</w:t>
      </w:r>
      <w:r w:rsidR="005E4124">
        <w:t xml:space="preserve"> punto)</w:t>
      </w:r>
    </w:p>
    <w:p w14:paraId="74AC2ABF" w14:textId="0C97E896" w:rsidR="00BA33C0" w:rsidRDefault="00BA33C0" w:rsidP="00BA33C0">
      <w:pPr>
        <w:ind w:left="360"/>
      </w:pPr>
      <w:r>
        <w:t>Para hacer las pruebas de conexión entre contenedores tenemos que instalar el ping con el comando:</w:t>
      </w:r>
      <w:r w:rsidR="00507EB1">
        <w:t xml:space="preserve"> </w:t>
      </w:r>
      <w:proofErr w:type="spellStart"/>
      <w:r w:rsidR="00507EB1">
        <w:t>docker</w:t>
      </w:r>
      <w:proofErr w:type="spellEnd"/>
      <w:r w:rsidR="00507EB1">
        <w:t xml:space="preserve"> </w:t>
      </w:r>
      <w:proofErr w:type="spellStart"/>
      <w:r w:rsidR="00507EB1">
        <w:t>exec</w:t>
      </w:r>
      <w:proofErr w:type="spellEnd"/>
      <w:r w:rsidR="00507EB1">
        <w:t xml:space="preserve"> –</w:t>
      </w:r>
      <w:proofErr w:type="spellStart"/>
      <w:r w:rsidR="00507EB1">
        <w:t>it</w:t>
      </w:r>
      <w:proofErr w:type="spellEnd"/>
      <w:r w:rsidR="00507EB1">
        <w:t xml:space="preserve"> Valencia </w:t>
      </w:r>
      <w:proofErr w:type="spellStart"/>
      <w:r w:rsidR="00507EB1">
        <w:t>sh</w:t>
      </w:r>
      <w:proofErr w:type="spellEnd"/>
      <w:r w:rsidR="00507EB1">
        <w:t xml:space="preserve"> -&gt;</w:t>
      </w:r>
      <w:r>
        <w:t xml:space="preserve"> </w:t>
      </w:r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-y </w:t>
      </w:r>
      <w:proofErr w:type="spellStart"/>
      <w:r>
        <w:t>iputils</w:t>
      </w:r>
      <w:proofErr w:type="spellEnd"/>
      <w:r>
        <w:t>-ping</w:t>
      </w:r>
      <w:r w:rsidR="00507EB1">
        <w:t>.</w:t>
      </w:r>
    </w:p>
    <w:p w14:paraId="3AC27D03" w14:textId="0B7C4657" w:rsidR="00507EB1" w:rsidRPr="00507EB1" w:rsidRDefault="00507EB1" w:rsidP="00BA33C0">
      <w:pPr>
        <w:ind w:left="360"/>
        <w:rPr>
          <w:i/>
          <w:color w:val="FF0000"/>
          <w:u w:val="single"/>
        </w:rPr>
      </w:pPr>
      <w:r w:rsidRPr="00507EB1">
        <w:rPr>
          <w:i/>
          <w:color w:val="FF0000"/>
          <w:u w:val="single"/>
        </w:rPr>
        <w:t xml:space="preserve">No puedo enseñar las pruebas como no puedo instalar el ping dentro de </w:t>
      </w:r>
      <w:proofErr w:type="spellStart"/>
      <w:r w:rsidRPr="00507EB1">
        <w:rPr>
          <w:i/>
          <w:color w:val="FF0000"/>
          <w:u w:val="single"/>
        </w:rPr>
        <w:t>docker</w:t>
      </w:r>
      <w:proofErr w:type="spellEnd"/>
      <w:r w:rsidRPr="00507EB1">
        <w:rPr>
          <w:i/>
          <w:color w:val="FF0000"/>
          <w:u w:val="single"/>
        </w:rPr>
        <w:t xml:space="preserve"> por falta de red.</w:t>
      </w:r>
    </w:p>
    <w:p w14:paraId="39A3417C" w14:textId="4AA2919E" w:rsidR="00507EB1" w:rsidRDefault="00507EB1" w:rsidP="00BA33C0">
      <w:pPr>
        <w:ind w:left="360"/>
      </w:pPr>
      <w:r>
        <w:t xml:space="preserve">Pero lo puedo argumentar que las redes no se pueden comunicarse entre </w:t>
      </w:r>
      <w:proofErr w:type="spellStart"/>
      <w:r>
        <w:t>si</w:t>
      </w:r>
      <w:proofErr w:type="spellEnd"/>
      <w:r>
        <w:t xml:space="preserve"> porque están en subredes distintos, pero si queremos hacer la comunicación usaremos el comando: </w:t>
      </w:r>
    </w:p>
    <w:p w14:paraId="59B92F37" w14:textId="4B56B46B" w:rsidR="00507EB1" w:rsidRDefault="00507EB1" w:rsidP="00BA33C0">
      <w:pPr>
        <w:ind w:left="360"/>
      </w:pPr>
      <w:r>
        <w:t>“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network</w:t>
      </w:r>
      <w:proofErr w:type="spellEnd"/>
      <w:r>
        <w:t xml:space="preserve"> </w:t>
      </w:r>
      <w:proofErr w:type="spellStart"/>
      <w:r>
        <w:t>connect</w:t>
      </w:r>
      <w:proofErr w:type="spellEnd"/>
      <w:r>
        <w:t xml:space="preserve"> </w:t>
      </w:r>
      <w:proofErr w:type="spellStart"/>
      <w:r>
        <w:t>exam</w:t>
      </w:r>
      <w:proofErr w:type="spellEnd"/>
      <w:r>
        <w:t xml:space="preserve">-net Valencia” (¡dentro de Lisboa!) </w:t>
      </w:r>
      <w:proofErr w:type="spellStart"/>
      <w:r>
        <w:t>asi</w:t>
      </w:r>
      <w:proofErr w:type="spellEnd"/>
      <w:r>
        <w:t xml:space="preserve"> metemos o mejor decir copiamos el contenedor de Lisboa dentro de la red de Valencia y se pueden comunicar.</w:t>
      </w:r>
    </w:p>
    <w:p w14:paraId="26982569" w14:textId="77777777" w:rsidR="00507EB1" w:rsidRPr="0050465B" w:rsidRDefault="00507EB1" w:rsidP="00BA33C0">
      <w:pPr>
        <w:ind w:left="360"/>
      </w:pPr>
    </w:p>
    <w:p w14:paraId="46D6B8B4" w14:textId="54007651" w:rsidR="007713BB" w:rsidRPr="00D97C9B" w:rsidRDefault="009314E7" w:rsidP="00D65E43">
      <w:pPr>
        <w:pStyle w:val="Prrafodelista"/>
        <w:numPr>
          <w:ilvl w:val="0"/>
          <w:numId w:val="16"/>
        </w:numPr>
      </w:pPr>
      <w:r>
        <w:lastRenderedPageBreak/>
        <w:t>Explica brevemente la diferencia entre una máquina virtual y un contenedor</w:t>
      </w:r>
      <w:r w:rsidR="000D32CA">
        <w:t>. Cita al menos una ventaja que implique el uso de contenedores frente al uso de máquinas virtuales</w:t>
      </w:r>
      <w:r w:rsidR="00854545">
        <w:t>. (1 punto)</w:t>
      </w:r>
    </w:p>
    <w:p w14:paraId="3609ADCC" w14:textId="78288FF9" w:rsidR="00A7052E" w:rsidRDefault="006E2592" w:rsidP="006E2592">
      <w:r w:rsidRPr="006E2592">
        <w:t>Máquina</w:t>
      </w:r>
      <w:r>
        <w:t xml:space="preserve"> virtual puede llevar </w:t>
      </w:r>
      <w:proofErr w:type="spellStart"/>
      <w:r>
        <w:t>onecesitar</w:t>
      </w:r>
      <w:proofErr w:type="spellEnd"/>
      <w:r>
        <w:t xml:space="preserve"> mucho más recursos y tiempo para montarle además de añadir/crear dentro por ejemplo el back que puede alimentar el </w:t>
      </w:r>
      <w:proofErr w:type="spellStart"/>
      <w:r>
        <w:t>front</w:t>
      </w:r>
      <w:proofErr w:type="spellEnd"/>
      <w:r>
        <w:t xml:space="preserve"> desde allí. En cunado un contenedor es mucho más ligero y fácil de hacer ideal para pruebas y ejecución en la maquina física.</w:t>
      </w:r>
    </w:p>
    <w:p w14:paraId="1946DA90" w14:textId="181FFCBE" w:rsidR="006E2592" w:rsidRPr="006E2592" w:rsidRDefault="006E2592" w:rsidP="006E2592">
      <w:r>
        <w:t xml:space="preserve">Si necesitamos rapidez y confianza el uso de contendores </w:t>
      </w:r>
      <w:r w:rsidR="00E27D39">
        <w:t xml:space="preserve">es mejor al frente de </w:t>
      </w:r>
      <w:proofErr w:type="spellStart"/>
      <w:r w:rsidR="00E27D39">
        <w:t>maquinas</w:t>
      </w:r>
      <w:proofErr w:type="spellEnd"/>
      <w:r w:rsidR="00E27D39">
        <w:t xml:space="preserve"> virtuales.</w:t>
      </w:r>
    </w:p>
    <w:p w14:paraId="3863D7DC" w14:textId="77777777" w:rsidR="0069284F" w:rsidRPr="00D97C9B" w:rsidRDefault="0069284F" w:rsidP="00527401">
      <w:pPr>
        <w:rPr>
          <w:b/>
          <w:bCs/>
        </w:rPr>
      </w:pPr>
    </w:p>
    <w:p w14:paraId="1BA765E1" w14:textId="1791D6E1" w:rsidR="00216DCB" w:rsidRDefault="00C03C46" w:rsidP="009629EC">
      <w:pPr>
        <w:tabs>
          <w:tab w:val="num" w:pos="720"/>
        </w:tabs>
      </w:pPr>
      <w:r w:rsidRPr="00BC79EE">
        <w:rPr>
          <w:b/>
          <w:bCs/>
        </w:rPr>
        <w:t>Pregunta</w:t>
      </w:r>
      <w:r w:rsidR="00527401" w:rsidRPr="00BC79EE">
        <w:rPr>
          <w:b/>
          <w:bCs/>
        </w:rPr>
        <w:t xml:space="preserve"> </w:t>
      </w:r>
      <w:r w:rsidR="00BC79EE">
        <w:rPr>
          <w:b/>
          <w:bCs/>
        </w:rPr>
        <w:t>2</w:t>
      </w:r>
      <w:r w:rsidR="00527401" w:rsidRPr="00BC79EE">
        <w:rPr>
          <w:b/>
          <w:bCs/>
        </w:rPr>
        <w:t xml:space="preserve">. </w:t>
      </w:r>
      <w:r w:rsidR="00402B67">
        <w:t xml:space="preserve">Crea </w:t>
      </w:r>
      <w:r w:rsidR="002844C1">
        <w:t xml:space="preserve">una orquestación local de contenedores empleando Docker Compose. </w:t>
      </w:r>
      <w:r w:rsidR="004B1200">
        <w:t>Asegúrate de que tu proyecto cumple l</w:t>
      </w:r>
      <w:r w:rsidR="00216DCB">
        <w:t>as siguientes premisas:</w:t>
      </w:r>
    </w:p>
    <w:p w14:paraId="651F1A3D" w14:textId="77777777" w:rsidR="0018387F" w:rsidRDefault="0018387F" w:rsidP="003F207C"/>
    <w:p w14:paraId="3BACD373" w14:textId="4A54CE50" w:rsidR="00E3758F" w:rsidRDefault="00216DCB" w:rsidP="00CB65B4">
      <w:pPr>
        <w:pStyle w:val="Prrafodelista"/>
        <w:numPr>
          <w:ilvl w:val="0"/>
          <w:numId w:val="20"/>
        </w:numPr>
      </w:pPr>
      <w:r>
        <w:t>Será necesario contar con dos contenedores:</w:t>
      </w:r>
    </w:p>
    <w:p w14:paraId="4C885865" w14:textId="7C801291" w:rsidR="00216DCB" w:rsidRDefault="00216DCB" w:rsidP="00216DCB">
      <w:pPr>
        <w:pStyle w:val="Prrafodelista"/>
        <w:numPr>
          <w:ilvl w:val="1"/>
          <w:numId w:val="20"/>
        </w:numPr>
      </w:pPr>
      <w:r>
        <w:t>Un contenedor actuará como servidor web</w:t>
      </w:r>
      <w:r w:rsidR="00CC3FA8">
        <w:t xml:space="preserve">. </w:t>
      </w:r>
      <w:r w:rsidR="00CC3FA8" w:rsidRPr="00E60160">
        <w:rPr>
          <w:b/>
          <w:bCs/>
        </w:rPr>
        <w:t xml:space="preserve">Importante, no puedes utilizar </w:t>
      </w:r>
      <w:proofErr w:type="spellStart"/>
      <w:r w:rsidR="001B4192" w:rsidRPr="00E60160">
        <w:rPr>
          <w:b/>
          <w:bCs/>
        </w:rPr>
        <w:t>Nginx</w:t>
      </w:r>
      <w:proofErr w:type="spellEnd"/>
      <w:r w:rsidR="00E60160">
        <w:t xml:space="preserve"> y se aconseja el uso de Apache o similar.</w:t>
      </w:r>
    </w:p>
    <w:p w14:paraId="7F64C001" w14:textId="42B26401" w:rsidR="00A95F72" w:rsidRDefault="00A96ACF" w:rsidP="00C72F5E">
      <w:pPr>
        <w:pStyle w:val="Prrafodelista"/>
        <w:numPr>
          <w:ilvl w:val="1"/>
          <w:numId w:val="20"/>
        </w:numPr>
      </w:pPr>
      <w:r>
        <w:t xml:space="preserve">Un segundo contenedor </w:t>
      </w:r>
      <w:r w:rsidR="00C40E16">
        <w:t xml:space="preserve">actuará como </w:t>
      </w:r>
      <w:proofErr w:type="spellStart"/>
      <w:r w:rsidR="00C40E16">
        <w:t>front</w:t>
      </w:r>
      <w:proofErr w:type="spellEnd"/>
      <w:r w:rsidR="00A05E2E">
        <w:t xml:space="preserve"> </w:t>
      </w:r>
      <w:proofErr w:type="spellStart"/>
      <w:r w:rsidR="00A05E2E">
        <w:t>end</w:t>
      </w:r>
      <w:proofErr w:type="spellEnd"/>
      <w:r w:rsidR="00A05E2E">
        <w:t>.</w:t>
      </w:r>
      <w:r w:rsidR="00A95F72">
        <w:t xml:space="preserve"> Puedes utilizar la tecnología de tu elección.</w:t>
      </w:r>
    </w:p>
    <w:p w14:paraId="18F74CD5" w14:textId="3594EBDF" w:rsidR="006622D0" w:rsidRDefault="00C72F5E" w:rsidP="006622D0">
      <w:pPr>
        <w:pStyle w:val="Prrafodelista"/>
        <w:numPr>
          <w:ilvl w:val="0"/>
          <w:numId w:val="20"/>
        </w:numPr>
      </w:pPr>
      <w:r>
        <w:t>El proy</w:t>
      </w:r>
      <w:r w:rsidR="00355081">
        <w:t xml:space="preserve">ecto deberá mostrar una </w:t>
      </w:r>
      <w:r w:rsidR="0099595A">
        <w:t xml:space="preserve">web </w:t>
      </w:r>
      <w:r w:rsidR="00D648C1">
        <w:t>de un negocio que puede ser ficticio</w:t>
      </w:r>
      <w:r w:rsidR="0099595A">
        <w:t xml:space="preserve">, resaltando al menos </w:t>
      </w:r>
      <w:r w:rsidR="00D648C1">
        <w:t>3</w:t>
      </w:r>
      <w:r w:rsidR="0099595A">
        <w:t xml:space="preserve"> </w:t>
      </w:r>
      <w:r w:rsidR="00D648C1">
        <w:t>servicios ofrecidos</w:t>
      </w:r>
      <w:r w:rsidR="0099595A">
        <w:t xml:space="preserve">, </w:t>
      </w:r>
      <w:r w:rsidR="00D648C1">
        <w:t>2</w:t>
      </w:r>
      <w:r w:rsidR="0099595A">
        <w:t xml:space="preserve"> </w:t>
      </w:r>
      <w:r w:rsidR="00D648C1">
        <w:t>ubicaciones</w:t>
      </w:r>
      <w:r w:rsidR="0099595A">
        <w:t xml:space="preserve"> y una breve presentación</w:t>
      </w:r>
      <w:r w:rsidR="00E572CB">
        <w:t xml:space="preserve">. </w:t>
      </w:r>
      <w:r w:rsidR="00CC7C50">
        <w:t>Se valorará el uso de hoja de estilos o similar.</w:t>
      </w:r>
    </w:p>
    <w:p w14:paraId="7735F9A1" w14:textId="77777777" w:rsidR="00165BAB" w:rsidRPr="00BC79EE" w:rsidRDefault="00165BAB" w:rsidP="009F67CE"/>
    <w:p w14:paraId="63A2ADEC" w14:textId="285B36C6" w:rsidR="000446B7" w:rsidRPr="00BC79EE" w:rsidRDefault="000446B7" w:rsidP="000446B7">
      <w:r w:rsidRPr="00BC79EE">
        <w:t>Para completar este ejercicio, deberás proporcionar lo siguiente:</w:t>
      </w:r>
    </w:p>
    <w:p w14:paraId="576A4E3C" w14:textId="72F7263A" w:rsidR="00941085" w:rsidRPr="00BC79EE" w:rsidRDefault="00941085" w:rsidP="00941085"/>
    <w:p w14:paraId="665DAC2B" w14:textId="33DCCF95" w:rsidR="00941085" w:rsidRDefault="0091674F" w:rsidP="008D430B">
      <w:pPr>
        <w:pStyle w:val="Prrafodelista"/>
        <w:numPr>
          <w:ilvl w:val="0"/>
          <w:numId w:val="17"/>
        </w:numPr>
      </w:pPr>
      <w:r>
        <w:t>El contenido de t</w:t>
      </w:r>
      <w:r w:rsidR="00A05E2E">
        <w:t xml:space="preserve">u fichero </w:t>
      </w:r>
      <w:proofErr w:type="spellStart"/>
      <w:r w:rsidR="00A05E2E">
        <w:t>docker-compose</w:t>
      </w:r>
      <w:proofErr w:type="spellEnd"/>
      <w:r w:rsidR="00A05E2E">
        <w:t xml:space="preserve"> </w:t>
      </w:r>
      <w:r w:rsidR="00624A07">
        <w:t xml:space="preserve">correctamente </w:t>
      </w:r>
      <w:proofErr w:type="spellStart"/>
      <w:r w:rsidR="00624A07">
        <w:t>indentado</w:t>
      </w:r>
      <w:proofErr w:type="spellEnd"/>
      <w:r w:rsidR="00624A07">
        <w:t xml:space="preserve"> para la orquestación</w:t>
      </w:r>
      <w:r>
        <w:t xml:space="preserve"> local</w:t>
      </w:r>
      <w:r w:rsidR="00624A07">
        <w:t xml:space="preserve"> de los contenedores</w:t>
      </w:r>
      <w:r w:rsidR="00674C0F">
        <w:t>, explicando brevemente la funcionalidad lograda.</w:t>
      </w:r>
      <w:r w:rsidR="00941085" w:rsidRPr="00BC79EE">
        <w:t xml:space="preserve"> </w:t>
      </w:r>
      <w:r w:rsidR="00941085" w:rsidRPr="00CF477D">
        <w:t>(</w:t>
      </w:r>
      <w:r w:rsidR="0069284F">
        <w:t>2</w:t>
      </w:r>
      <w:r w:rsidR="00941085" w:rsidRPr="00CF477D">
        <w:t xml:space="preserve"> p</w:t>
      </w:r>
      <w:r w:rsidR="000446B7" w:rsidRPr="00CF477D">
        <w:t>unto</w:t>
      </w:r>
      <w:r w:rsidR="000B0FDA">
        <w:t>s</w:t>
      </w:r>
      <w:r w:rsidR="00941085" w:rsidRPr="00CF477D">
        <w:t>)</w:t>
      </w:r>
    </w:p>
    <w:p w14:paraId="0616E065" w14:textId="55928FEF" w:rsidR="00947E7B" w:rsidRDefault="00947E7B" w:rsidP="00947E7B">
      <w:r>
        <w:t>Lo primero es la estructura de carpetas</w:t>
      </w:r>
    </w:p>
    <w:p w14:paraId="1D8A8B4D" w14:textId="60D55AC2" w:rsidR="00947E7B" w:rsidRDefault="00947E7B" w:rsidP="00947E7B">
      <w:pPr>
        <w:pStyle w:val="Prrafodelista"/>
      </w:pPr>
      <w:r>
        <w:t>proyecto-</w:t>
      </w:r>
      <w:proofErr w:type="spellStart"/>
      <w:r>
        <w:t>exam</w:t>
      </w:r>
      <w:proofErr w:type="spellEnd"/>
    </w:p>
    <w:p w14:paraId="03C28EF4" w14:textId="7255A883" w:rsidR="00947E7B" w:rsidRDefault="00947E7B" w:rsidP="00947E7B">
      <w:pPr>
        <w:pStyle w:val="Prrafodelista"/>
        <w:ind w:firstLine="696"/>
      </w:pPr>
      <w:r>
        <w:t xml:space="preserve">o </w:t>
      </w:r>
      <w:proofErr w:type="spellStart"/>
      <w:r>
        <w:t>frontend</w:t>
      </w:r>
      <w:proofErr w:type="spellEnd"/>
      <w:r>
        <w:t xml:space="preserve"> </w:t>
      </w:r>
    </w:p>
    <w:p w14:paraId="5CBF125A" w14:textId="77777777" w:rsidR="00947E7B" w:rsidRDefault="00947E7B" w:rsidP="00947E7B">
      <w:pPr>
        <w:pStyle w:val="Prrafodelista"/>
        <w:ind w:left="1428" w:firstLine="696"/>
      </w:pPr>
      <w:r>
        <w:t xml:space="preserve">▪ </w:t>
      </w:r>
      <w:proofErr w:type="spellStart"/>
      <w:r>
        <w:t>Dokerfile</w:t>
      </w:r>
      <w:proofErr w:type="spellEnd"/>
      <w:r>
        <w:t xml:space="preserve"> </w:t>
      </w:r>
    </w:p>
    <w:p w14:paraId="3A53263E" w14:textId="39211D0A" w:rsidR="00947E7B" w:rsidRDefault="00947E7B" w:rsidP="00947E7B">
      <w:pPr>
        <w:pStyle w:val="Prrafodelista"/>
        <w:ind w:left="1428" w:firstLine="696"/>
      </w:pPr>
      <w:r>
        <w:t xml:space="preserve">▪ (archivos </w:t>
      </w:r>
      <w:proofErr w:type="spellStart"/>
      <w:r w:rsidR="00EA1AD0">
        <w:t>front</w:t>
      </w:r>
      <w:proofErr w:type="spellEnd"/>
      <w:r>
        <w:t xml:space="preserve">) </w:t>
      </w:r>
    </w:p>
    <w:p w14:paraId="71E7696D" w14:textId="53F091F1" w:rsidR="00947E7B" w:rsidRDefault="00AB0039" w:rsidP="00947E7B">
      <w:pPr>
        <w:pStyle w:val="Prrafodelista"/>
        <w:ind w:firstLine="696"/>
      </w:pPr>
      <w:r>
        <w:t xml:space="preserve">o </w:t>
      </w:r>
      <w:proofErr w:type="spellStart"/>
      <w:r>
        <w:t>b</w:t>
      </w:r>
      <w:r w:rsidR="00947E7B">
        <w:t>ackend</w:t>
      </w:r>
      <w:proofErr w:type="spellEnd"/>
      <w:r w:rsidR="00947E7B">
        <w:t xml:space="preserve"> </w:t>
      </w:r>
    </w:p>
    <w:p w14:paraId="516973DB" w14:textId="08D2E35A" w:rsidR="00947E7B" w:rsidRDefault="00947E7B" w:rsidP="00947E7B">
      <w:pPr>
        <w:pStyle w:val="Prrafodelista"/>
        <w:ind w:left="1428" w:firstLine="696"/>
      </w:pPr>
      <w:r>
        <w:t xml:space="preserve">▪ </w:t>
      </w:r>
      <w:proofErr w:type="spellStart"/>
      <w:r>
        <w:t>Dokerfile</w:t>
      </w:r>
      <w:proofErr w:type="spellEnd"/>
      <w:r>
        <w:t xml:space="preserve"> </w:t>
      </w:r>
    </w:p>
    <w:p w14:paraId="0C9AA006" w14:textId="58F8757A" w:rsidR="00947E7B" w:rsidRDefault="00947E7B" w:rsidP="00947E7B">
      <w:pPr>
        <w:pStyle w:val="Prrafodelista"/>
        <w:ind w:left="1428" w:firstLine="696"/>
      </w:pPr>
      <w:r>
        <w:t xml:space="preserve">▪ (archivos </w:t>
      </w:r>
      <w:proofErr w:type="spellStart"/>
      <w:r w:rsidR="00EA1AD0">
        <w:t>springboot</w:t>
      </w:r>
      <w:proofErr w:type="spellEnd"/>
      <w:r>
        <w:t xml:space="preserve">) </w:t>
      </w:r>
    </w:p>
    <w:p w14:paraId="72A8AFDE" w14:textId="39E48C50" w:rsidR="00947E7B" w:rsidRDefault="00947E7B" w:rsidP="00947E7B">
      <w:pPr>
        <w:pStyle w:val="Prrafodelista"/>
        <w:ind w:firstLine="696"/>
      </w:pPr>
      <w:r>
        <w:t xml:space="preserve">o </w:t>
      </w:r>
      <w:proofErr w:type="spellStart"/>
      <w:r>
        <w:t>doker-compose.yml</w:t>
      </w:r>
      <w:proofErr w:type="spellEnd"/>
    </w:p>
    <w:p w14:paraId="08F360CB" w14:textId="7672B134" w:rsidR="008D430B" w:rsidRPr="008D430B" w:rsidRDefault="008D430B" w:rsidP="00947E7B">
      <w:pPr>
        <w:rPr>
          <w:i/>
          <w:color w:val="FF0000"/>
          <w:u w:val="single"/>
        </w:rPr>
      </w:pPr>
      <w:r w:rsidRPr="008D430B">
        <w:rPr>
          <w:i/>
          <w:color w:val="FF0000"/>
          <w:u w:val="single"/>
        </w:rPr>
        <w:lastRenderedPageBreak/>
        <w:t xml:space="preserve">Como en la práctica de </w:t>
      </w:r>
      <w:proofErr w:type="spellStart"/>
      <w:r w:rsidRPr="008D430B">
        <w:rPr>
          <w:i/>
          <w:color w:val="FF0000"/>
          <w:u w:val="single"/>
        </w:rPr>
        <w:t>Docker</w:t>
      </w:r>
      <w:proofErr w:type="spellEnd"/>
      <w:r w:rsidRPr="008D430B">
        <w:rPr>
          <w:i/>
          <w:color w:val="FF0000"/>
          <w:u w:val="single"/>
        </w:rPr>
        <w:t xml:space="preserve"> </w:t>
      </w:r>
      <w:proofErr w:type="spellStart"/>
      <w:r w:rsidRPr="008D430B">
        <w:rPr>
          <w:i/>
          <w:color w:val="FF0000"/>
          <w:u w:val="single"/>
        </w:rPr>
        <w:t>Compose</w:t>
      </w:r>
      <w:proofErr w:type="spellEnd"/>
      <w:r w:rsidRPr="008D430B">
        <w:rPr>
          <w:i/>
          <w:color w:val="FF0000"/>
          <w:u w:val="single"/>
        </w:rPr>
        <w:t xml:space="preserve"> utilizo otro método de crearle lo voy enseñar este mismo, es otro proyecto, pero con mismos pasos para completar esta parte de la práctica.</w:t>
      </w:r>
    </w:p>
    <w:p w14:paraId="2FB88DBC" w14:textId="7C3D9720" w:rsidR="00947E7B" w:rsidRDefault="008D430B" w:rsidP="00947E7B">
      <w:r w:rsidRPr="008D430B">
        <w:drawing>
          <wp:anchor distT="0" distB="0" distL="114300" distR="114300" simplePos="0" relativeHeight="251662336" behindDoc="0" locked="0" layoutInCell="1" allowOverlap="1" wp14:anchorId="3F96ED80" wp14:editId="104582B2">
            <wp:simplePos x="0" y="0"/>
            <wp:positionH relativeFrom="margin">
              <wp:align>right</wp:align>
            </wp:positionH>
            <wp:positionV relativeFrom="paragraph">
              <wp:posOffset>787920</wp:posOffset>
            </wp:positionV>
            <wp:extent cx="5400040" cy="2987675"/>
            <wp:effectExtent l="0" t="0" r="0" b="3175"/>
            <wp:wrapTopAndBottom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47E7B">
        <w:t>Después de tener esta estructura tenemos que configurar los ficheros “</w:t>
      </w:r>
      <w:proofErr w:type="spellStart"/>
      <w:r w:rsidR="00947E7B">
        <w:t>dockerfile</w:t>
      </w:r>
      <w:proofErr w:type="spellEnd"/>
      <w:r w:rsidR="00947E7B">
        <w:t xml:space="preserve">”. Luego de configurar los ficheros </w:t>
      </w:r>
      <w:r>
        <w:t>arrancamos</w:t>
      </w:r>
      <w:r w:rsidR="00947E7B">
        <w:t xml:space="preserve">/creamos el </w:t>
      </w:r>
      <w:proofErr w:type="spellStart"/>
      <w:r w:rsidR="00947E7B">
        <w:t>compose</w:t>
      </w:r>
      <w:proofErr w:type="spellEnd"/>
      <w:r w:rsidR="00947E7B">
        <w:t xml:space="preserve"> c</w:t>
      </w:r>
      <w:r>
        <w:t>o</w:t>
      </w:r>
      <w:r w:rsidR="00947E7B">
        <w:t>n el comando “</w:t>
      </w:r>
      <w:proofErr w:type="spellStart"/>
      <w:r w:rsidR="00947E7B">
        <w:t>docker-compose</w:t>
      </w:r>
      <w:proofErr w:type="spellEnd"/>
      <w:r w:rsidR="00947E7B">
        <w:t xml:space="preserve"> up</w:t>
      </w:r>
      <w:r w:rsidR="00947E7B">
        <w:t>” dentro de “</w:t>
      </w:r>
      <w:r w:rsidR="00947E7B">
        <w:t>proyecto-</w:t>
      </w:r>
      <w:proofErr w:type="spellStart"/>
      <w:r w:rsidR="00947E7B">
        <w:t>exam</w:t>
      </w:r>
      <w:proofErr w:type="spellEnd"/>
      <w:r w:rsidR="00947E7B">
        <w:t>”</w:t>
      </w:r>
      <w:r>
        <w:t xml:space="preserve"> (se necesita red para esto)</w:t>
      </w:r>
      <w:r w:rsidR="00947E7B">
        <w:t>.</w:t>
      </w:r>
    </w:p>
    <w:p w14:paraId="060E0E78" w14:textId="5756DFCF" w:rsidR="00947E7B" w:rsidRDefault="008D430B" w:rsidP="00947E7B">
      <w:r>
        <w:t xml:space="preserve">Dentro de nuestro </w:t>
      </w:r>
      <w:proofErr w:type="spellStart"/>
      <w:r>
        <w:t>Compose</w:t>
      </w:r>
      <w:proofErr w:type="spellEnd"/>
      <w:r>
        <w:t xml:space="preserve"> podemos ver nuestros tres contenedores de base de datos, </w:t>
      </w:r>
      <w:proofErr w:type="spellStart"/>
      <w:r>
        <w:t>backend</w:t>
      </w:r>
      <w:proofErr w:type="spellEnd"/>
      <w:r>
        <w:t xml:space="preserve"> y </w:t>
      </w:r>
      <w:proofErr w:type="spellStart"/>
      <w:r>
        <w:t>frontend</w:t>
      </w:r>
      <w:proofErr w:type="spellEnd"/>
      <w:r>
        <w:t xml:space="preserve">. Al arrancar el </w:t>
      </w:r>
      <w:proofErr w:type="spellStart"/>
      <w:r>
        <w:t>Compose</w:t>
      </w:r>
      <w:proofErr w:type="spellEnd"/>
      <w:r>
        <w:t xml:space="preserve"> se levanta todos los tres contendores a la vez.</w:t>
      </w:r>
    </w:p>
    <w:p w14:paraId="3EA20CE2" w14:textId="73E8CE41" w:rsidR="0084768D" w:rsidRDefault="0084768D" w:rsidP="0084768D"/>
    <w:p w14:paraId="453D8A13" w14:textId="2E63EF56" w:rsidR="00200BDB" w:rsidRDefault="00200BDB" w:rsidP="0084768D">
      <w:r>
        <w:t>Primer fichero “</w:t>
      </w:r>
      <w:proofErr w:type="spellStart"/>
      <w:r>
        <w:t>docker-</w:t>
      </w:r>
      <w:proofErr w:type="gramStart"/>
      <w:r>
        <w:t>compose.yaml</w:t>
      </w:r>
      <w:proofErr w:type="spellEnd"/>
      <w:proofErr w:type="gramEnd"/>
      <w:r>
        <w:t>”</w:t>
      </w:r>
    </w:p>
    <w:p w14:paraId="69D4FF68" w14:textId="5C700F73" w:rsidR="0084768D" w:rsidRDefault="00200BDB" w:rsidP="0084768D">
      <w:r w:rsidRPr="008D430B">
        <w:drawing>
          <wp:anchor distT="0" distB="0" distL="114300" distR="114300" simplePos="0" relativeHeight="251667456" behindDoc="0" locked="0" layoutInCell="1" allowOverlap="1" wp14:anchorId="38C90A59" wp14:editId="2CC0C374">
            <wp:simplePos x="0" y="0"/>
            <wp:positionH relativeFrom="margin">
              <wp:align>left</wp:align>
            </wp:positionH>
            <wp:positionV relativeFrom="paragraph">
              <wp:posOffset>141233</wp:posOffset>
            </wp:positionV>
            <wp:extent cx="2129790" cy="3134995"/>
            <wp:effectExtent l="0" t="0" r="3810" b="8255"/>
            <wp:wrapThrough wrapText="bothSides">
              <wp:wrapPolygon edited="0">
                <wp:start x="0" y="0"/>
                <wp:lineTo x="0" y="21526"/>
                <wp:lineTo x="21445" y="21526"/>
                <wp:lineTo x="21445" y="0"/>
                <wp:lineTo x="0" y="0"/>
              </wp:wrapPolygon>
            </wp:wrapThrough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979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768D">
        <w:t xml:space="preserve">Lo primero que hacemos es agrupar todos los servicios, luego en el </w:t>
      </w:r>
      <w:r w:rsidR="0084768D" w:rsidRPr="005029BB">
        <w:rPr>
          <w:highlight w:val="yellow"/>
        </w:rPr>
        <w:t>bloque “</w:t>
      </w:r>
      <w:proofErr w:type="spellStart"/>
      <w:r w:rsidR="0084768D" w:rsidRPr="005029BB">
        <w:rPr>
          <w:highlight w:val="yellow"/>
        </w:rPr>
        <w:t>db</w:t>
      </w:r>
      <w:proofErr w:type="spellEnd"/>
      <w:r w:rsidR="0084768D" w:rsidRPr="005029BB">
        <w:rPr>
          <w:highlight w:val="yellow"/>
        </w:rPr>
        <w:t>”</w:t>
      </w:r>
      <w:r w:rsidR="0084768D">
        <w:t xml:space="preserve"> descargamos la imagen de </w:t>
      </w:r>
      <w:proofErr w:type="spellStart"/>
      <w:r w:rsidR="0084768D">
        <w:t>mysql</w:t>
      </w:r>
      <w:proofErr w:type="spellEnd"/>
      <w:r w:rsidR="0084768D">
        <w:t xml:space="preserve">, nombre de la base de datos con contraseña de </w:t>
      </w:r>
      <w:proofErr w:type="spellStart"/>
      <w:r w:rsidR="0084768D">
        <w:t>root</w:t>
      </w:r>
      <w:proofErr w:type="spellEnd"/>
      <w:r w:rsidR="0084768D">
        <w:t xml:space="preserve">, y al final la parte donde se guarda todos los datos para tener persistencia de datos. </w:t>
      </w:r>
      <w:r w:rsidR="0084768D" w:rsidRPr="005029BB">
        <w:rPr>
          <w:highlight w:val="yellow"/>
        </w:rPr>
        <w:t>Bloque “</w:t>
      </w:r>
      <w:proofErr w:type="spellStart"/>
      <w:r w:rsidR="0084768D" w:rsidRPr="005029BB">
        <w:rPr>
          <w:highlight w:val="yellow"/>
        </w:rPr>
        <w:t>backend</w:t>
      </w:r>
      <w:proofErr w:type="spellEnd"/>
      <w:r w:rsidR="0084768D" w:rsidRPr="005029BB">
        <w:rPr>
          <w:highlight w:val="yellow"/>
        </w:rPr>
        <w:t>”</w:t>
      </w:r>
      <w:r w:rsidR="0084768D">
        <w:t xml:space="preserve">, es le decimos que utilice el back creado con el puerto correspondiente, y que espere la base de datos antes de arrancar, al final el </w:t>
      </w:r>
      <w:r w:rsidR="0084768D" w:rsidRPr="005029BB">
        <w:rPr>
          <w:highlight w:val="yellow"/>
        </w:rPr>
        <w:t xml:space="preserve">bloque </w:t>
      </w:r>
      <w:r w:rsidR="0084768D">
        <w:rPr>
          <w:highlight w:val="yellow"/>
        </w:rPr>
        <w:t>“</w:t>
      </w:r>
      <w:proofErr w:type="spellStart"/>
      <w:r w:rsidR="0084768D" w:rsidRPr="005029BB">
        <w:rPr>
          <w:highlight w:val="yellow"/>
        </w:rPr>
        <w:t>frontend</w:t>
      </w:r>
      <w:proofErr w:type="spellEnd"/>
      <w:r w:rsidR="0084768D">
        <w:t xml:space="preserve">” es lo mismo que de </w:t>
      </w:r>
      <w:proofErr w:type="gramStart"/>
      <w:r w:rsidR="0084768D">
        <w:t>back</w:t>
      </w:r>
      <w:proofErr w:type="gramEnd"/>
      <w:r w:rsidR="0084768D">
        <w:t xml:space="preserve"> pero con su puerto y que espere al back antes de arrancar.</w:t>
      </w:r>
    </w:p>
    <w:p w14:paraId="2B5739A9" w14:textId="77777777" w:rsidR="0084768D" w:rsidRDefault="0084768D" w:rsidP="0084768D"/>
    <w:p w14:paraId="4C4BCC0E" w14:textId="77777777" w:rsidR="0084768D" w:rsidRDefault="0084768D" w:rsidP="0084768D"/>
    <w:p w14:paraId="12E00FC1" w14:textId="77777777" w:rsidR="0084768D" w:rsidRDefault="0084768D" w:rsidP="0084768D"/>
    <w:p w14:paraId="66F29C7D" w14:textId="77777777" w:rsidR="008D430B" w:rsidRPr="00CF477D" w:rsidRDefault="008D430B" w:rsidP="00947E7B"/>
    <w:p w14:paraId="04928B4D" w14:textId="51895F26" w:rsidR="008D430B" w:rsidRDefault="0091674F" w:rsidP="0084768D">
      <w:pPr>
        <w:pStyle w:val="Prrafodelista"/>
        <w:numPr>
          <w:ilvl w:val="0"/>
          <w:numId w:val="17"/>
        </w:numPr>
      </w:pPr>
      <w:r>
        <w:lastRenderedPageBreak/>
        <w:t xml:space="preserve">El contenido de los ficheros de configuración de los </w:t>
      </w:r>
      <w:r w:rsidR="006622D0">
        <w:t>contenedores creados</w:t>
      </w:r>
      <w:r w:rsidR="00674C0F">
        <w:t>, explicando brevemente la funcionalidad lograda.</w:t>
      </w:r>
      <w:r w:rsidR="000B0FDA">
        <w:t xml:space="preserve"> (</w:t>
      </w:r>
      <w:r w:rsidR="0069284F">
        <w:t>2</w:t>
      </w:r>
      <w:r w:rsidR="000B0FDA">
        <w:t xml:space="preserve"> puntos)</w:t>
      </w:r>
    </w:p>
    <w:p w14:paraId="4543016A" w14:textId="1AAB4375" w:rsidR="008D430B" w:rsidRDefault="008D430B" w:rsidP="00947E7B"/>
    <w:p w14:paraId="5331A4A9" w14:textId="4877473D" w:rsidR="008D430B" w:rsidRDefault="005029BB" w:rsidP="00947E7B">
      <w:r w:rsidRPr="005029BB">
        <w:drawing>
          <wp:anchor distT="0" distB="0" distL="114300" distR="114300" simplePos="0" relativeHeight="251664384" behindDoc="0" locked="0" layoutInCell="1" allowOverlap="1" wp14:anchorId="2C468588" wp14:editId="77302EDB">
            <wp:simplePos x="0" y="0"/>
            <wp:positionH relativeFrom="margin">
              <wp:align>left</wp:align>
            </wp:positionH>
            <wp:positionV relativeFrom="paragraph">
              <wp:posOffset>249555</wp:posOffset>
            </wp:positionV>
            <wp:extent cx="3728720" cy="1215390"/>
            <wp:effectExtent l="0" t="0" r="5080" b="3810"/>
            <wp:wrapTopAndBottom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8720" cy="1215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8D430B">
        <w:t>Dockerfile</w:t>
      </w:r>
      <w:proofErr w:type="spellEnd"/>
      <w:r w:rsidR="008D430B">
        <w:t xml:space="preserve"> de </w:t>
      </w:r>
      <w:proofErr w:type="spellStart"/>
      <w:r w:rsidR="008D430B">
        <w:t>front</w:t>
      </w:r>
      <w:proofErr w:type="spellEnd"/>
      <w:r w:rsidR="008D430B">
        <w:t xml:space="preserve"> </w:t>
      </w:r>
    </w:p>
    <w:p w14:paraId="01B430A4" w14:textId="2343FA34" w:rsidR="0084768D" w:rsidRDefault="005029BB" w:rsidP="00947E7B">
      <w:r>
        <w:t>U</w:t>
      </w:r>
      <w:r>
        <w:t>so</w:t>
      </w:r>
      <w:r>
        <w:t xml:space="preserve"> de</w:t>
      </w:r>
      <w:r>
        <w:t xml:space="preserve"> Node.js solo para instalar las librerías y "traducir" mi código Angular a archivos que cualquier navegador entienda (HTML y JS).</w:t>
      </w:r>
      <w:r>
        <w:t xml:space="preserve"> Y p</w:t>
      </w:r>
      <w:r>
        <w:t xml:space="preserve">aso archivos limpios a un servidor </w:t>
      </w:r>
      <w:proofErr w:type="spellStart"/>
      <w:r>
        <w:t>Nginx</w:t>
      </w:r>
      <w:proofErr w:type="spellEnd"/>
      <w:r>
        <w:t xml:space="preserve">, que es mucho más rápido y ligero. Así, el contenedor final ocupa </w:t>
      </w:r>
      <w:r>
        <w:t>poco</w:t>
      </w:r>
      <w:r>
        <w:t xml:space="preserve"> espacio.</w:t>
      </w:r>
    </w:p>
    <w:p w14:paraId="01E2595D" w14:textId="77777777" w:rsidR="0084768D" w:rsidRDefault="0084768D" w:rsidP="00947E7B"/>
    <w:p w14:paraId="0740E453" w14:textId="187AAD35" w:rsidR="008D430B" w:rsidRDefault="005029BB" w:rsidP="00947E7B">
      <w:r w:rsidRPr="005029BB">
        <w:drawing>
          <wp:anchor distT="0" distB="0" distL="114300" distR="114300" simplePos="0" relativeHeight="251665408" behindDoc="0" locked="0" layoutInCell="1" allowOverlap="1" wp14:anchorId="4C552E6F" wp14:editId="67E39CB3">
            <wp:simplePos x="0" y="0"/>
            <wp:positionH relativeFrom="margin">
              <wp:align>left</wp:align>
            </wp:positionH>
            <wp:positionV relativeFrom="paragraph">
              <wp:posOffset>378460</wp:posOffset>
            </wp:positionV>
            <wp:extent cx="3211830" cy="654050"/>
            <wp:effectExtent l="0" t="0" r="7620" b="0"/>
            <wp:wrapTopAndBottom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1830" cy="654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8D430B">
        <w:t>Dockerfile</w:t>
      </w:r>
      <w:proofErr w:type="spellEnd"/>
      <w:r w:rsidR="008D430B">
        <w:t xml:space="preserve"> de back</w:t>
      </w:r>
      <w:bookmarkStart w:id="0" w:name="_GoBack"/>
      <w:bookmarkEnd w:id="0"/>
    </w:p>
    <w:p w14:paraId="0F6CD868" w14:textId="25B54287" w:rsidR="005029BB" w:rsidRDefault="00AB0039" w:rsidP="00947E7B">
      <w:r>
        <w:t>Usamos la versión de java 21, copiamos el archivo .</w:t>
      </w:r>
      <w:proofErr w:type="spellStart"/>
      <w:r>
        <w:t>jar</w:t>
      </w:r>
      <w:proofErr w:type="spellEnd"/>
      <w:r>
        <w:t xml:space="preserve"> dentro del contenedor</w:t>
      </w:r>
      <w:r w:rsidR="0016477D">
        <w:t xml:space="preserve">, y el </w:t>
      </w:r>
      <w:proofErr w:type="spellStart"/>
      <w:r w:rsidR="0016477D">
        <w:t>entrypoint</w:t>
      </w:r>
      <w:proofErr w:type="spellEnd"/>
      <w:r w:rsidR="0016477D">
        <w:t xml:space="preserve"> para que se </w:t>
      </w:r>
      <w:r w:rsidR="00C82BAB">
        <w:t>ejecute</w:t>
      </w:r>
      <w:r w:rsidR="0016477D">
        <w:t xml:space="preserve"> la aplicación automáticamente después de arrancar el contenedor.</w:t>
      </w:r>
    </w:p>
    <w:p w14:paraId="34FA1952" w14:textId="77777777" w:rsidR="00AB0039" w:rsidRDefault="00AB0039" w:rsidP="00947E7B"/>
    <w:p w14:paraId="25D0AB60" w14:textId="77777777" w:rsidR="008D430B" w:rsidRPr="00746160" w:rsidRDefault="008D430B" w:rsidP="00947E7B"/>
    <w:p w14:paraId="3305C230" w14:textId="23489DD5" w:rsidR="00FF75F6" w:rsidRDefault="006622D0" w:rsidP="00782692">
      <w:pPr>
        <w:pStyle w:val="Prrafodelista"/>
        <w:numPr>
          <w:ilvl w:val="0"/>
          <w:numId w:val="17"/>
        </w:numPr>
      </w:pPr>
      <w:r>
        <w:t>Capturas de pantalla de tu proyecto en funcionamiento</w:t>
      </w:r>
      <w:r w:rsidR="005D4B20">
        <w:t xml:space="preserve"> (barra de direcciones, </w:t>
      </w:r>
      <w:r w:rsidR="00CC7C50">
        <w:t>contenido web,</w:t>
      </w:r>
      <w:r w:rsidR="005D4B20">
        <w:t xml:space="preserve"> cuadro de mando de Docker)</w:t>
      </w:r>
      <w:r w:rsidR="007422A3">
        <w:t>. (</w:t>
      </w:r>
      <w:r w:rsidR="00CC7C50">
        <w:t>2</w:t>
      </w:r>
      <w:r w:rsidR="007422A3">
        <w:t xml:space="preserve"> punto</w:t>
      </w:r>
      <w:r w:rsidR="00D64D0B">
        <w:t>s</w:t>
      </w:r>
      <w:r w:rsidR="007422A3">
        <w:t>)</w:t>
      </w:r>
    </w:p>
    <w:p w14:paraId="33DBB5DE" w14:textId="77777777" w:rsidR="002308EE" w:rsidRPr="00746160" w:rsidRDefault="002308EE" w:rsidP="002308EE"/>
    <w:sectPr w:rsidR="002308EE" w:rsidRPr="00746160" w:rsidSect="006E55B8">
      <w:headerReference w:type="default" r:id="rId20"/>
      <w:footerReference w:type="default" r:id="rId21"/>
      <w:type w:val="continuous"/>
      <w:pgSz w:w="11906" w:h="16838"/>
      <w:pgMar w:top="2126" w:right="1701" w:bottom="1418" w:left="1701" w:header="709" w:footer="3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FCDBDC4" w14:textId="77777777" w:rsidR="00C4552E" w:rsidRDefault="00C4552E" w:rsidP="00DB777B">
      <w:r>
        <w:separator/>
      </w:r>
    </w:p>
  </w:endnote>
  <w:endnote w:type="continuationSeparator" w:id="0">
    <w:p w14:paraId="196445EB" w14:textId="77777777" w:rsidR="00C4552E" w:rsidRDefault="00C4552E" w:rsidP="00DB777B">
      <w:r>
        <w:continuationSeparator/>
      </w:r>
    </w:p>
  </w:endnote>
  <w:endnote w:type="continuationNotice" w:id="1">
    <w:p w14:paraId="0C35ABE7" w14:textId="77777777" w:rsidR="00C4552E" w:rsidRDefault="00C4552E" w:rsidP="00DB777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venir Next LT Pro Demi">
    <w:altName w:val="Arial"/>
    <w:charset w:val="00"/>
    <w:family w:val="swiss"/>
    <w:pitch w:val="variable"/>
    <w:sig w:usb0="00000001" w:usb1="5000204A" w:usb2="00000000" w:usb3="00000000" w:csb0="00000093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0912331"/>
      <w:docPartObj>
        <w:docPartGallery w:val="Page Numbers (Bottom of Page)"/>
        <w:docPartUnique/>
      </w:docPartObj>
    </w:sdtPr>
    <w:sdtContent>
      <w:p w14:paraId="74AF05F8" w14:textId="160BD13A" w:rsidR="006E2592" w:rsidRDefault="006E2592" w:rsidP="00BC7355">
        <w:pPr>
          <w:pStyle w:val="Piedepgina"/>
          <w:tabs>
            <w:tab w:val="clear" w:pos="8504"/>
          </w:tabs>
          <w:ind w:right="-1"/>
          <w:jc w:val="center"/>
        </w:pPr>
        <w:r>
          <w:rPr>
            <w:rFonts w:ascii="Calibri" w:eastAsiaTheme="majorEastAsia" w:hAnsi="Calibri" w:cstheme="majorBidi"/>
            <w:noProof/>
            <w:color w:val="2F5496" w:themeColor="accent1" w:themeShade="BF"/>
            <w:sz w:val="32"/>
            <w:lang w:eastAsia="es-ES"/>
          </w:rPr>
          <mc:AlternateContent>
            <mc:Choice Requires="wps">
              <w:drawing>
                <wp:anchor distT="0" distB="0" distL="114300" distR="114300" simplePos="0" relativeHeight="251658247" behindDoc="0" locked="0" layoutInCell="1" allowOverlap="1" wp14:anchorId="11A83164" wp14:editId="7C7B8C9C">
                  <wp:simplePos x="0" y="0"/>
                  <wp:positionH relativeFrom="page">
                    <wp:align>right</wp:align>
                  </wp:positionH>
                  <wp:positionV relativeFrom="page">
                    <wp:align>bottom</wp:align>
                  </wp:positionV>
                  <wp:extent cx="540000" cy="540000"/>
                  <wp:effectExtent l="0" t="0" r="0" b="0"/>
                  <wp:wrapNone/>
                  <wp:docPr id="33" name="Triángulo rectángulo 19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 flipH="1">
                            <a:off x="0" y="0"/>
                            <a:ext cx="540000" cy="540000"/>
                          </a:xfrm>
                          <a:prstGeom prst="rtTriangle">
                            <a:avLst/>
                          </a:prstGeom>
                          <a:solidFill>
                            <a:srgbClr val="467FB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<w:pict>
                <v:shapetype w14:anchorId="36EC50B6" id="_x0000_t6" coordsize="21600,21600" o:spt="6" path="m,l,21600r21600,xe">
                  <v:stroke joinstyle="miter"/>
                  <v:path gradientshapeok="t" o:connecttype="custom" o:connectlocs="0,0;0,10800;0,21600;10800,21600;21600,21600;10800,10800" textboxrect="1800,12600,12600,19800"/>
                </v:shapetype>
                <v:shape id="Triángulo rectángulo 19" o:spid="_x0000_s1026" type="#_x0000_t6" style="position:absolute;margin-left:-8.7pt;margin-top:0;width:42.5pt;height:42.5pt;flip:x;z-index:251667463;visibility:visible;mso-wrap-style:square;mso-width-percent:0;mso-height-percent:0;mso-wrap-distance-left:9pt;mso-wrap-distance-top:0;mso-wrap-distance-right:9pt;mso-wrap-distance-bottom:0;mso-position-horizontal:right;mso-position-horizontal-relative:page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" fillcolor="#467fbc" stroked="f" strokeweight="1pt">
                  <w10:wrap anchorx="page" anchory="page"/>
                </v:shape>
              </w:pict>
            </mc:Fallback>
          </mc:AlternateContent>
        </w:r>
        <w:r w:rsidRPr="000843FF">
          <w:rPr>
            <w:rStyle w:val="Ttulo1Car"/>
          </w:rPr>
          <w:fldChar w:fldCharType="begin"/>
        </w:r>
        <w:r w:rsidRPr="000843FF">
          <w:rPr>
            <w:rStyle w:val="Ttulo1Car"/>
          </w:rPr>
          <w:instrText>PAGE   \* MERGEFORMAT</w:instrText>
        </w:r>
        <w:r w:rsidRPr="000843FF">
          <w:rPr>
            <w:rStyle w:val="Ttulo1Car"/>
          </w:rPr>
          <w:fldChar w:fldCharType="separate"/>
        </w:r>
        <w:r w:rsidR="00515DA3">
          <w:rPr>
            <w:rStyle w:val="Ttulo1Car"/>
            <w:noProof/>
          </w:rPr>
          <w:t>4</w:t>
        </w:r>
        <w:r w:rsidRPr="000843FF">
          <w:rPr>
            <w:rStyle w:val="Ttulo1Car"/>
          </w:rPr>
          <w:fldChar w:fldCharType="end"/>
        </w:r>
      </w:p>
    </w:sdtContent>
  </w:sdt>
  <w:p w14:paraId="7984F2AD" w14:textId="77777777" w:rsidR="006E2592" w:rsidRDefault="006E259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315BAF" w14:textId="77777777" w:rsidR="00C4552E" w:rsidRDefault="00C4552E" w:rsidP="00DB777B">
      <w:r>
        <w:separator/>
      </w:r>
    </w:p>
  </w:footnote>
  <w:footnote w:type="continuationSeparator" w:id="0">
    <w:p w14:paraId="5EA6B806" w14:textId="77777777" w:rsidR="00C4552E" w:rsidRDefault="00C4552E" w:rsidP="00DB777B">
      <w:r>
        <w:continuationSeparator/>
      </w:r>
    </w:p>
  </w:footnote>
  <w:footnote w:type="continuationNotice" w:id="1">
    <w:p w14:paraId="2A2DB3C3" w14:textId="77777777" w:rsidR="00C4552E" w:rsidRDefault="00C4552E" w:rsidP="00DB777B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7FE634B" w14:textId="07DD7673" w:rsidR="006E2592" w:rsidRDefault="006E2592" w:rsidP="00DB777B">
    <w:pPr>
      <w:pStyle w:val="Encabezado"/>
    </w:pPr>
    <w:r>
      <w:rPr>
        <w:noProof/>
        <w:lang w:eastAsia="es-ES"/>
      </w:rPr>
      <w:drawing>
        <wp:anchor distT="0" distB="0" distL="114300" distR="114300" simplePos="0" relativeHeight="251658241" behindDoc="0" locked="0" layoutInCell="1" allowOverlap="1" wp14:anchorId="0B4F1638" wp14:editId="7F18BAE3">
          <wp:simplePos x="0" y="0"/>
          <wp:positionH relativeFrom="column">
            <wp:posOffset>5530215</wp:posOffset>
          </wp:positionH>
          <wp:positionV relativeFrom="paragraph">
            <wp:posOffset>102235</wp:posOffset>
          </wp:positionV>
          <wp:extent cx="850900" cy="713740"/>
          <wp:effectExtent l="0" t="0" r="6350" b="0"/>
          <wp:wrapSquare wrapText="bothSides"/>
          <wp:docPr id="256689517" name="Imagen 256689517" descr="Logotipo, nombre de la empr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Imagen 25" descr="Logotipo, nombre de la empresa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900" cy="7137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E785CB6" wp14:editId="6AA3CA81">
              <wp:simplePos x="0" y="0"/>
              <wp:positionH relativeFrom="page">
                <wp:posOffset>5118100</wp:posOffset>
              </wp:positionH>
              <wp:positionV relativeFrom="paragraph">
                <wp:posOffset>-507365</wp:posOffset>
              </wp:positionV>
              <wp:extent cx="3018790" cy="777875"/>
              <wp:effectExtent l="0" t="0" r="0" b="3175"/>
              <wp:wrapNone/>
              <wp:docPr id="29" name="Paralelogramo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018790" cy="777875"/>
                      </a:xfrm>
                      <a:prstGeom prst="parallelogram">
                        <a:avLst>
                          <a:gd name="adj" fmla="val 99565"/>
                        </a:avLst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type w14:anchorId="235C96F7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Paralelogramo 12" o:spid="_x0000_s1026" type="#_x0000_t7" style="position:absolute;margin-left:403pt;margin-top:-39.95pt;width:237.7pt;height:61.25pt;z-index:25165824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" adj="5542" fillcolor="white [3212]" stroked="f" strokeweight="1pt">
              <w10:wrap anchorx="page"/>
            </v:shape>
          </w:pict>
        </mc:Fallback>
      </mc:AlternateContent>
    </w:r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44648AA1" wp14:editId="6027216C">
              <wp:simplePos x="0" y="0"/>
              <wp:positionH relativeFrom="page">
                <wp:align>left</wp:align>
              </wp:positionH>
              <wp:positionV relativeFrom="paragraph">
                <wp:posOffset>-450215</wp:posOffset>
              </wp:positionV>
              <wp:extent cx="7908878" cy="467995"/>
              <wp:effectExtent l="0" t="0" r="0" b="8255"/>
              <wp:wrapNone/>
              <wp:docPr id="14" name="Flecha: pentágono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08878" cy="467995"/>
                      </a:xfrm>
                      <a:prstGeom prst="homePlate">
                        <a:avLst/>
                      </a:prstGeom>
                      <a:solidFill>
                        <a:srgbClr val="467FBC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type w14:anchorId="02247815" id="_x0000_t15" coordsize="21600,21600" o:spt="15" adj="16200" path="m@0,l,,,21600@0,21600,21600,10800xe">
              <v:stroke joinstyle="miter"/>
              <v:formulas>
                <v:f eqn="val #0"/>
                <v:f eqn="prod #0 1 2"/>
              </v:formulas>
              <v:path gradientshapeok="t" o:connecttype="custom" o:connectlocs="@1,0;0,10800;@1,21600;21600,10800" o:connectangles="270,180,90,0" textboxrect="0,0,10800,21600;0,0,16200,21600;0,0,21600,21600"/>
              <v:handles>
                <v:h position="#0,topLeft" xrange="0,21600"/>
              </v:handles>
            </v:shapetype>
            <v:shape id="Flecha: pentágono 14" o:spid="_x0000_s1026" type="#_x0000_t15" style="position:absolute;margin-left:0;margin-top:-35.45pt;width:622.75pt;height:36.85pt;z-index:251651079;visibility:visible;mso-wrap-style:square;mso-width-percent:0;mso-wrap-distance-left:9pt;mso-wrap-distance-top:0;mso-wrap-distance-right:9pt;mso-wrap-distance-bottom:0;mso-position-horizontal:left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" adj="20961" fillcolor="#467fbc" stroked="f" strokeweight="1pt">
              <w10:wrap anchorx="page"/>
            </v:shape>
          </w:pict>
        </mc:Fallback>
      </mc:AlternateContent>
    </w:r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583A0B64" wp14:editId="45D3EF64">
              <wp:simplePos x="0" y="0"/>
              <wp:positionH relativeFrom="column">
                <wp:posOffset>-1233388</wp:posOffset>
              </wp:positionH>
              <wp:positionV relativeFrom="paragraph">
                <wp:posOffset>-767241</wp:posOffset>
              </wp:positionV>
              <wp:extent cx="634266" cy="618409"/>
              <wp:effectExtent l="133350" t="133350" r="52070" b="144145"/>
              <wp:wrapNone/>
              <wp:docPr id="15" name="Rectángulo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9050795">
                        <a:off x="0" y="0"/>
                        <a:ext cx="634266" cy="618409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rect w14:anchorId="02E99605" id="Rectángulo 15" o:spid="_x0000_s1026" style="position:absolute;margin-left:-97.1pt;margin-top:-60.4pt;width:49.95pt;height:48.7pt;rotation:-2784412fd;z-index:25165210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" fillcolor="white [3212]" stroked="f" strokeweight="1pt"/>
          </w:pict>
        </mc:Fallback>
      </mc:AlternateContent>
    </w:r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58244" behindDoc="0" locked="0" layoutInCell="1" allowOverlap="1" wp14:anchorId="6E93B707" wp14:editId="33E1705E">
              <wp:simplePos x="0" y="0"/>
              <wp:positionH relativeFrom="column">
                <wp:posOffset>-1080491</wp:posOffset>
              </wp:positionH>
              <wp:positionV relativeFrom="paragraph">
                <wp:posOffset>-340024</wp:posOffset>
              </wp:positionV>
              <wp:extent cx="360000" cy="360000"/>
              <wp:effectExtent l="0" t="0" r="2540" b="2540"/>
              <wp:wrapNone/>
              <wp:docPr id="11" name="Triángulo rectángulo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360000"/>
                      </a:xfrm>
                      <a:prstGeom prst="rtTriangle">
                        <a:avLst/>
                      </a:prstGeom>
                      <a:solidFill>
                        <a:srgbClr val="1F4E79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type w14:anchorId="14220C8A" id="_x0000_t6" coordsize="21600,21600" o:spt="6" path="m,l,21600r21600,xe">
              <v:stroke joinstyle="miter"/>
              <v:path gradientshapeok="t" o:connecttype="custom" o:connectlocs="0,0;0,10800;0,21600;10800,21600;21600,21600;10800,10800" textboxrect="1800,12600,12600,19800"/>
            </v:shapetype>
            <v:shape id="Triángulo rectángulo 16" o:spid="_x0000_s1026" type="#_x0000_t6" style="position:absolute;margin-left:-85.1pt;margin-top:-26.75pt;width:28.35pt;height:28.35pt;z-index:25165312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" fillcolor="#1f4e79" stroked="f" strokeweight="1pt"/>
          </w:pict>
        </mc:Fallback>
      </mc:AlternateContent>
    </w:r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58245" behindDoc="0" locked="0" layoutInCell="1" allowOverlap="1" wp14:anchorId="6AA0A47B" wp14:editId="2FD2F6D3">
              <wp:simplePos x="0" y="0"/>
              <wp:positionH relativeFrom="column">
                <wp:posOffset>-493281</wp:posOffset>
              </wp:positionH>
              <wp:positionV relativeFrom="paragraph">
                <wp:posOffset>-354681</wp:posOffset>
              </wp:positionV>
              <wp:extent cx="5063319" cy="308610"/>
              <wp:effectExtent l="0" t="0" r="0" b="0"/>
              <wp:wrapNone/>
              <wp:docPr id="8" name="Cuadro de texto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63319" cy="30861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ACE4139" w14:textId="4068F045" w:rsidR="006E2592" w:rsidRPr="0092206F" w:rsidRDefault="006E2592" w:rsidP="00DB777B">
                          <w:pPr>
                            <w:rPr>
                              <w:color w:val="FFFFFF" w:themeColor="background1"/>
                            </w:rPr>
                          </w:pPr>
                          <w:r>
                            <w:rPr>
                              <w:color w:val="FFFFFF" w:themeColor="background1"/>
                            </w:rPr>
                            <w:t>COP055 – COMPUTACIÓN EN LA NUBE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type w14:anchorId="6AA0A47B" id="_x0000_t202" coordsize="21600,21600" o:spt="202" path="m,l,21600r21600,l21600,xe">
              <v:stroke joinstyle="miter"/>
              <v:path gradientshapeok="t" o:connecttype="rect"/>
            </v:shapetype>
            <v:shape id="Cuadro de texto 17" o:spid="_x0000_s1026" type="#_x0000_t202" style="position:absolute;left:0;text-align:left;margin-left:-38.85pt;margin-top:-27.95pt;width:398.7pt;height:24.3pt;z-index:25165824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" filled="f" stroked="f" strokeweight=".5pt">
              <v:textbox>
                <w:txbxContent>
                  <w:p w14:paraId="2ACE4139" w14:textId="4068F045" w:rsidR="009C61D2" w:rsidRPr="0092206F" w:rsidRDefault="001A3250" w:rsidP="00DB777B">
                    <w:pPr>
                      <w:rPr>
                        <w:color w:val="FFFFFF" w:themeColor="background1"/>
                      </w:rPr>
                    </w:pPr>
                    <w:r>
                      <w:rPr>
                        <w:color w:val="FFFFFF" w:themeColor="background1"/>
                      </w:rPr>
                      <w:t xml:space="preserve">COP055 </w:t>
                    </w:r>
                    <w:r w:rsidR="008E7213">
                      <w:rPr>
                        <w:color w:val="FFFFFF" w:themeColor="background1"/>
                      </w:rPr>
                      <w:t>–</w:t>
                    </w:r>
                    <w:r w:rsidR="00F50A8E">
                      <w:rPr>
                        <w:color w:val="FFFFFF" w:themeColor="background1"/>
                      </w:rPr>
                      <w:t xml:space="preserve"> </w:t>
                    </w:r>
                    <w:r>
                      <w:rPr>
                        <w:color w:val="FFFFFF" w:themeColor="background1"/>
                      </w:rPr>
                      <w:t>COMPUTACIÓN EN LA NUBE</w:t>
                    </w:r>
                  </w:p>
                </w:txbxContent>
              </v:textbox>
            </v:shape>
          </w:pict>
        </mc:Fallback>
      </mc:AlternateContent>
    </w:r>
    <w:r>
      <w:tab/>
    </w:r>
    <w:r w:rsidRPr="00C42B38">
      <w:rPr>
        <w:noProof/>
        <w:lang w:eastAsia="es-ES"/>
      </w:rPr>
      <w:drawing>
        <wp:anchor distT="0" distB="0" distL="114300" distR="114300" simplePos="0" relativeHeight="251658246" behindDoc="0" locked="0" layoutInCell="1" allowOverlap="1" wp14:anchorId="4B53C4F5" wp14:editId="67B7CFB5">
          <wp:simplePos x="0" y="0"/>
          <wp:positionH relativeFrom="column">
            <wp:posOffset>9897110</wp:posOffset>
          </wp:positionH>
          <wp:positionV relativeFrom="paragraph">
            <wp:posOffset>301625</wp:posOffset>
          </wp:positionV>
          <wp:extent cx="1998885" cy="1679063"/>
          <wp:effectExtent l="0" t="0" r="1905" b="0"/>
          <wp:wrapNone/>
          <wp:docPr id="68293229" name="Imagen 68293229" descr="Logotipo, nombre de la empresa&#10;&#10;Descripción generada automáticamente">
            <a:extLst xmlns:a="http://schemas.openxmlformats.org/drawingml/2006/main">
              <a:ext uri="{FF2B5EF4-FFF2-40B4-BE49-F238E27FC236}">
                <a16:creationId xmlns:a16="http://schemas.microsoft.com/office/drawing/2014/main" id="{E5513079-EA6A-B182-DE5E-87C2496FF3A6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Imagen 23" descr="Logotipo, nombre de la empresa&#10;&#10;Descripción generada automáticamente">
                    <a:extLst>
                      <a:ext uri="{FF2B5EF4-FFF2-40B4-BE49-F238E27FC236}">
                        <a16:creationId xmlns:a16="http://schemas.microsoft.com/office/drawing/2014/main" id="{E5513079-EA6A-B182-DE5E-87C2496FF3A6}"/>
                      </a:ext>
                    </a:extLst>
                  </pic:cNvPr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98885" cy="167906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66D95"/>
    <w:multiLevelType w:val="hybridMultilevel"/>
    <w:tmpl w:val="70B4466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2838D7"/>
    <w:multiLevelType w:val="hybridMultilevel"/>
    <w:tmpl w:val="7C96EC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BF4287"/>
    <w:multiLevelType w:val="multilevel"/>
    <w:tmpl w:val="FEF80978"/>
    <w:lvl w:ilvl="0">
      <w:start w:val="1"/>
      <w:numFmt w:val="decimal"/>
      <w:lvlText w:val="%1"/>
      <w:lvlJc w:val="left"/>
      <w:pPr>
        <w:ind w:left="975" w:hanging="9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638" w:hanging="9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75" w:hanging="975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75" w:hanging="97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082B14D9"/>
    <w:multiLevelType w:val="hybridMultilevel"/>
    <w:tmpl w:val="EF0C31F6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327867"/>
    <w:multiLevelType w:val="hybridMultilevel"/>
    <w:tmpl w:val="AA46DFD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621BC6"/>
    <w:multiLevelType w:val="hybridMultilevel"/>
    <w:tmpl w:val="6C0433E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8A417A"/>
    <w:multiLevelType w:val="hybridMultilevel"/>
    <w:tmpl w:val="6C10F9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077E25"/>
    <w:multiLevelType w:val="multilevel"/>
    <w:tmpl w:val="3F5AE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0F3FB8"/>
    <w:multiLevelType w:val="hybridMultilevel"/>
    <w:tmpl w:val="5F36000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5F6DA3"/>
    <w:multiLevelType w:val="multilevel"/>
    <w:tmpl w:val="0C0A001D"/>
    <w:lvl w:ilvl="0">
      <w:start w:val="1"/>
      <w:numFmt w:val="decimal"/>
      <w:lvlText w:val="%1)"/>
      <w:lvlJc w:val="left"/>
      <w:pPr>
        <w:ind w:left="1068" w:hanging="360"/>
      </w:pPr>
    </w:lvl>
    <w:lvl w:ilvl="1">
      <w:start w:val="1"/>
      <w:numFmt w:val="lowerLetter"/>
      <w:lvlText w:val="%2)"/>
      <w:lvlJc w:val="left"/>
      <w:pPr>
        <w:ind w:left="1428" w:hanging="360"/>
      </w:pPr>
    </w:lvl>
    <w:lvl w:ilvl="2">
      <w:start w:val="1"/>
      <w:numFmt w:val="lowerRoman"/>
      <w:lvlText w:val="%3)"/>
      <w:lvlJc w:val="left"/>
      <w:pPr>
        <w:ind w:left="1788" w:hanging="360"/>
      </w:pPr>
    </w:lvl>
    <w:lvl w:ilvl="3">
      <w:start w:val="1"/>
      <w:numFmt w:val="decimal"/>
      <w:lvlText w:val="(%4)"/>
      <w:lvlJc w:val="left"/>
      <w:pPr>
        <w:ind w:left="2148" w:hanging="360"/>
      </w:pPr>
    </w:lvl>
    <w:lvl w:ilvl="4">
      <w:start w:val="1"/>
      <w:numFmt w:val="lowerLetter"/>
      <w:lvlText w:val="(%5)"/>
      <w:lvlJc w:val="left"/>
      <w:pPr>
        <w:ind w:left="2508" w:hanging="360"/>
      </w:pPr>
    </w:lvl>
    <w:lvl w:ilvl="5">
      <w:start w:val="1"/>
      <w:numFmt w:val="lowerRoman"/>
      <w:lvlText w:val="(%6)"/>
      <w:lvlJc w:val="left"/>
      <w:pPr>
        <w:ind w:left="2868" w:hanging="360"/>
      </w:pPr>
    </w:lvl>
    <w:lvl w:ilvl="6">
      <w:start w:val="1"/>
      <w:numFmt w:val="decimal"/>
      <w:lvlText w:val="%7."/>
      <w:lvlJc w:val="left"/>
      <w:pPr>
        <w:ind w:left="3228" w:hanging="360"/>
      </w:pPr>
    </w:lvl>
    <w:lvl w:ilvl="7">
      <w:start w:val="1"/>
      <w:numFmt w:val="lowerLetter"/>
      <w:lvlText w:val="%8."/>
      <w:lvlJc w:val="left"/>
      <w:pPr>
        <w:ind w:left="3588" w:hanging="360"/>
      </w:pPr>
    </w:lvl>
    <w:lvl w:ilvl="8">
      <w:start w:val="1"/>
      <w:numFmt w:val="lowerRoman"/>
      <w:lvlText w:val="%9."/>
      <w:lvlJc w:val="left"/>
      <w:pPr>
        <w:ind w:left="3948" w:hanging="360"/>
      </w:pPr>
    </w:lvl>
  </w:abstractNum>
  <w:abstractNum w:abstractNumId="10" w15:restartNumberingAfterBreak="0">
    <w:nsid w:val="2A460475"/>
    <w:multiLevelType w:val="hybridMultilevel"/>
    <w:tmpl w:val="70B4466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FE355D"/>
    <w:multiLevelType w:val="hybridMultilevel"/>
    <w:tmpl w:val="F9CE1C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146EC5"/>
    <w:multiLevelType w:val="hybridMultilevel"/>
    <w:tmpl w:val="927C188A"/>
    <w:lvl w:ilvl="0" w:tplc="36524CC0">
      <w:start w:val="1"/>
      <w:numFmt w:val="bullet"/>
      <w:lvlText w:val=""/>
      <w:lvlJc w:val="left"/>
      <w:pPr>
        <w:ind w:left="720" w:hanging="360"/>
      </w:pPr>
      <w:rPr>
        <w:rFonts w:ascii="Symbol" w:hAnsi="Symbol" w:cs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435C8E"/>
    <w:multiLevelType w:val="hybridMultilevel"/>
    <w:tmpl w:val="70B4466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85C2367"/>
    <w:multiLevelType w:val="hybridMultilevel"/>
    <w:tmpl w:val="AFDCFB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232899"/>
    <w:multiLevelType w:val="hybridMultilevel"/>
    <w:tmpl w:val="3AC2B8D6"/>
    <w:lvl w:ilvl="0" w:tplc="0C0A000F">
      <w:start w:val="1"/>
      <w:numFmt w:val="decimal"/>
      <w:lvlText w:val="%1."/>
      <w:lvlJc w:val="left"/>
      <w:pPr>
        <w:ind w:left="684" w:hanging="360"/>
      </w:pPr>
      <w:rPr>
        <w:rFonts w:cs="Times New Roman"/>
      </w:rPr>
    </w:lvl>
    <w:lvl w:ilvl="1" w:tplc="0C0A0019" w:tentative="1">
      <w:start w:val="1"/>
      <w:numFmt w:val="lowerLetter"/>
      <w:lvlText w:val="%2."/>
      <w:lvlJc w:val="left"/>
      <w:pPr>
        <w:ind w:left="1404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24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44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564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284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04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24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44" w:hanging="180"/>
      </w:pPr>
      <w:rPr>
        <w:rFonts w:cs="Times New Roman"/>
      </w:rPr>
    </w:lvl>
  </w:abstractNum>
  <w:abstractNum w:abstractNumId="16" w15:restartNumberingAfterBreak="0">
    <w:nsid w:val="55C770AB"/>
    <w:multiLevelType w:val="multilevel"/>
    <w:tmpl w:val="3D5C4CEE"/>
    <w:lvl w:ilvl="0">
      <w:start w:val="1"/>
      <w:numFmt w:val="decimal"/>
      <w:lvlText w:val="%1"/>
      <w:lvlJc w:val="left"/>
      <w:pPr>
        <w:ind w:left="825" w:hanging="8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25" w:hanging="8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14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180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21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20" w:hanging="25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28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240" w:hanging="32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0" w:hanging="3600"/>
      </w:pPr>
      <w:rPr>
        <w:rFonts w:hint="default"/>
      </w:rPr>
    </w:lvl>
  </w:abstractNum>
  <w:abstractNum w:abstractNumId="17" w15:restartNumberingAfterBreak="0">
    <w:nsid w:val="5B5B6AC5"/>
    <w:multiLevelType w:val="hybridMultilevel"/>
    <w:tmpl w:val="BCE2A838"/>
    <w:lvl w:ilvl="0" w:tplc="36524CC0">
      <w:start w:val="1"/>
      <w:numFmt w:val="bullet"/>
      <w:lvlText w:val=""/>
      <w:lvlJc w:val="left"/>
      <w:pPr>
        <w:ind w:left="720" w:hanging="360"/>
      </w:pPr>
      <w:rPr>
        <w:rFonts w:ascii="Symbol" w:hAnsi="Symbol" w:cs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217F6B"/>
    <w:multiLevelType w:val="hybridMultilevel"/>
    <w:tmpl w:val="6504A44C"/>
    <w:lvl w:ilvl="0" w:tplc="5F5CB7A2">
      <w:start w:val="1"/>
      <w:numFmt w:val="bullet"/>
      <w:pStyle w:val="Vieta"/>
      <w:lvlText w:val=""/>
      <w:lvlJc w:val="left"/>
      <w:pPr>
        <w:ind w:left="720" w:hanging="360"/>
      </w:pPr>
      <w:rPr>
        <w:rFonts w:ascii="Wingdings" w:hAnsi="Wingdings" w:hint="default"/>
        <w:color w:val="auto"/>
        <w:sz w:val="24"/>
        <w:szCs w:val="22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B64722E"/>
    <w:multiLevelType w:val="hybridMultilevel"/>
    <w:tmpl w:val="500A10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6"/>
  </w:num>
  <w:num w:numId="3">
    <w:abstractNumId w:val="12"/>
  </w:num>
  <w:num w:numId="4">
    <w:abstractNumId w:val="17"/>
  </w:num>
  <w:num w:numId="5">
    <w:abstractNumId w:val="3"/>
  </w:num>
  <w:num w:numId="6">
    <w:abstractNumId w:val="1"/>
  </w:num>
  <w:num w:numId="7">
    <w:abstractNumId w:val="18"/>
  </w:num>
  <w:num w:numId="8">
    <w:abstractNumId w:val="15"/>
  </w:num>
  <w:num w:numId="9">
    <w:abstractNumId w:val="4"/>
  </w:num>
  <w:num w:numId="10">
    <w:abstractNumId w:val="5"/>
  </w:num>
  <w:num w:numId="11">
    <w:abstractNumId w:val="19"/>
  </w:num>
  <w:num w:numId="12">
    <w:abstractNumId w:val="14"/>
  </w:num>
  <w:num w:numId="13">
    <w:abstractNumId w:val="6"/>
  </w:num>
  <w:num w:numId="14">
    <w:abstractNumId w:val="11"/>
  </w:num>
  <w:num w:numId="15">
    <w:abstractNumId w:val="9"/>
  </w:num>
  <w:num w:numId="16">
    <w:abstractNumId w:val="10"/>
  </w:num>
  <w:num w:numId="17">
    <w:abstractNumId w:val="0"/>
  </w:num>
  <w:num w:numId="18">
    <w:abstractNumId w:val="13"/>
  </w:num>
  <w:num w:numId="19">
    <w:abstractNumId w:val="7"/>
  </w:num>
  <w:num w:numId="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67D7"/>
    <w:rsid w:val="00004D66"/>
    <w:rsid w:val="00012EC6"/>
    <w:rsid w:val="00013262"/>
    <w:rsid w:val="00013752"/>
    <w:rsid w:val="00017F4F"/>
    <w:rsid w:val="000446B7"/>
    <w:rsid w:val="000521DC"/>
    <w:rsid w:val="00060DCE"/>
    <w:rsid w:val="000705AA"/>
    <w:rsid w:val="00072A33"/>
    <w:rsid w:val="00073631"/>
    <w:rsid w:val="00080D6E"/>
    <w:rsid w:val="000820D5"/>
    <w:rsid w:val="0008278D"/>
    <w:rsid w:val="000843FF"/>
    <w:rsid w:val="00092225"/>
    <w:rsid w:val="00094AF1"/>
    <w:rsid w:val="000955DC"/>
    <w:rsid w:val="000957CB"/>
    <w:rsid w:val="000B0FDA"/>
    <w:rsid w:val="000B4658"/>
    <w:rsid w:val="000C009A"/>
    <w:rsid w:val="000C0122"/>
    <w:rsid w:val="000C57A2"/>
    <w:rsid w:val="000C5C82"/>
    <w:rsid w:val="000D32CA"/>
    <w:rsid w:val="000D6A2C"/>
    <w:rsid w:val="000E439C"/>
    <w:rsid w:val="000E5FAE"/>
    <w:rsid w:val="000E6704"/>
    <w:rsid w:val="000E710D"/>
    <w:rsid w:val="000E7619"/>
    <w:rsid w:val="000F03C1"/>
    <w:rsid w:val="000F17C0"/>
    <w:rsid w:val="000F2DDA"/>
    <w:rsid w:val="000F5E86"/>
    <w:rsid w:val="00102DCF"/>
    <w:rsid w:val="0010442A"/>
    <w:rsid w:val="001053C3"/>
    <w:rsid w:val="0011265F"/>
    <w:rsid w:val="00117D51"/>
    <w:rsid w:val="00124DCC"/>
    <w:rsid w:val="00125CD5"/>
    <w:rsid w:val="00130E3B"/>
    <w:rsid w:val="001413E6"/>
    <w:rsid w:val="0014143C"/>
    <w:rsid w:val="00154B3D"/>
    <w:rsid w:val="0016335B"/>
    <w:rsid w:val="0016477D"/>
    <w:rsid w:val="0016584E"/>
    <w:rsid w:val="00165BAB"/>
    <w:rsid w:val="0017105C"/>
    <w:rsid w:val="00172A93"/>
    <w:rsid w:val="00177566"/>
    <w:rsid w:val="00180EDC"/>
    <w:rsid w:val="0018387F"/>
    <w:rsid w:val="00183BFD"/>
    <w:rsid w:val="00185747"/>
    <w:rsid w:val="00187C2E"/>
    <w:rsid w:val="001A26A2"/>
    <w:rsid w:val="001A3250"/>
    <w:rsid w:val="001B33F3"/>
    <w:rsid w:val="001B4192"/>
    <w:rsid w:val="001B491B"/>
    <w:rsid w:val="001B4C94"/>
    <w:rsid w:val="001B5BF5"/>
    <w:rsid w:val="001B6BF5"/>
    <w:rsid w:val="001C262E"/>
    <w:rsid w:val="001D688C"/>
    <w:rsid w:val="001E0096"/>
    <w:rsid w:val="001E656F"/>
    <w:rsid w:val="001F3B34"/>
    <w:rsid w:val="001F4844"/>
    <w:rsid w:val="001F627A"/>
    <w:rsid w:val="00200BDB"/>
    <w:rsid w:val="00201244"/>
    <w:rsid w:val="00203699"/>
    <w:rsid w:val="002060BC"/>
    <w:rsid w:val="002119BE"/>
    <w:rsid w:val="0021329B"/>
    <w:rsid w:val="00216DCB"/>
    <w:rsid w:val="002308EE"/>
    <w:rsid w:val="002405CB"/>
    <w:rsid w:val="002433ED"/>
    <w:rsid w:val="0024469E"/>
    <w:rsid w:val="002509ED"/>
    <w:rsid w:val="00253DFF"/>
    <w:rsid w:val="00255B86"/>
    <w:rsid w:val="00262AB3"/>
    <w:rsid w:val="0026384B"/>
    <w:rsid w:val="002769C8"/>
    <w:rsid w:val="002828E9"/>
    <w:rsid w:val="002844C1"/>
    <w:rsid w:val="00292F79"/>
    <w:rsid w:val="00295CB9"/>
    <w:rsid w:val="002A1A3C"/>
    <w:rsid w:val="002A2667"/>
    <w:rsid w:val="002A6D84"/>
    <w:rsid w:val="002D0E89"/>
    <w:rsid w:val="002D53E8"/>
    <w:rsid w:val="002F0FF3"/>
    <w:rsid w:val="002F3AF4"/>
    <w:rsid w:val="002F4297"/>
    <w:rsid w:val="00300392"/>
    <w:rsid w:val="0031473F"/>
    <w:rsid w:val="00315EAD"/>
    <w:rsid w:val="00331176"/>
    <w:rsid w:val="003332D8"/>
    <w:rsid w:val="003345CE"/>
    <w:rsid w:val="00334A68"/>
    <w:rsid w:val="00341265"/>
    <w:rsid w:val="00353790"/>
    <w:rsid w:val="00355081"/>
    <w:rsid w:val="00360814"/>
    <w:rsid w:val="00370556"/>
    <w:rsid w:val="003813C8"/>
    <w:rsid w:val="003902D0"/>
    <w:rsid w:val="003915E6"/>
    <w:rsid w:val="003A26A1"/>
    <w:rsid w:val="003A5DFD"/>
    <w:rsid w:val="003B6DD4"/>
    <w:rsid w:val="003D2D8F"/>
    <w:rsid w:val="003D609B"/>
    <w:rsid w:val="003E2C95"/>
    <w:rsid w:val="003F207C"/>
    <w:rsid w:val="003F2CB6"/>
    <w:rsid w:val="00402B67"/>
    <w:rsid w:val="00405864"/>
    <w:rsid w:val="00415271"/>
    <w:rsid w:val="00424E2B"/>
    <w:rsid w:val="004333D5"/>
    <w:rsid w:val="00436406"/>
    <w:rsid w:val="00455603"/>
    <w:rsid w:val="004626A6"/>
    <w:rsid w:val="0047122D"/>
    <w:rsid w:val="00472438"/>
    <w:rsid w:val="0049113D"/>
    <w:rsid w:val="004A6A7D"/>
    <w:rsid w:val="004A6C72"/>
    <w:rsid w:val="004B059F"/>
    <w:rsid w:val="004B1200"/>
    <w:rsid w:val="004D5586"/>
    <w:rsid w:val="004E0CD7"/>
    <w:rsid w:val="005029BB"/>
    <w:rsid w:val="0050465B"/>
    <w:rsid w:val="00507EB1"/>
    <w:rsid w:val="00510B4B"/>
    <w:rsid w:val="00515DA3"/>
    <w:rsid w:val="00517D3F"/>
    <w:rsid w:val="00521FA7"/>
    <w:rsid w:val="005229B4"/>
    <w:rsid w:val="00527401"/>
    <w:rsid w:val="0054026E"/>
    <w:rsid w:val="005423ED"/>
    <w:rsid w:val="005445B8"/>
    <w:rsid w:val="00546C88"/>
    <w:rsid w:val="00550451"/>
    <w:rsid w:val="005601C7"/>
    <w:rsid w:val="005624AA"/>
    <w:rsid w:val="00567F79"/>
    <w:rsid w:val="00580219"/>
    <w:rsid w:val="005829BC"/>
    <w:rsid w:val="00582C3B"/>
    <w:rsid w:val="00583427"/>
    <w:rsid w:val="005834BA"/>
    <w:rsid w:val="00585C96"/>
    <w:rsid w:val="00595AD4"/>
    <w:rsid w:val="005A3D1E"/>
    <w:rsid w:val="005B14DF"/>
    <w:rsid w:val="005B1DA1"/>
    <w:rsid w:val="005B25F4"/>
    <w:rsid w:val="005D1FE9"/>
    <w:rsid w:val="005D2EA6"/>
    <w:rsid w:val="005D4B20"/>
    <w:rsid w:val="005D57EC"/>
    <w:rsid w:val="005D6AFC"/>
    <w:rsid w:val="005D74B7"/>
    <w:rsid w:val="005E4124"/>
    <w:rsid w:val="005F1F8B"/>
    <w:rsid w:val="005F5552"/>
    <w:rsid w:val="005F670C"/>
    <w:rsid w:val="00600163"/>
    <w:rsid w:val="0061342E"/>
    <w:rsid w:val="006201EC"/>
    <w:rsid w:val="00624A07"/>
    <w:rsid w:val="00631899"/>
    <w:rsid w:val="0063307B"/>
    <w:rsid w:val="00657C9C"/>
    <w:rsid w:val="006622D0"/>
    <w:rsid w:val="00674C0F"/>
    <w:rsid w:val="006769F0"/>
    <w:rsid w:val="00681BEA"/>
    <w:rsid w:val="00682D9E"/>
    <w:rsid w:val="006836AB"/>
    <w:rsid w:val="00690239"/>
    <w:rsid w:val="00690351"/>
    <w:rsid w:val="0069284F"/>
    <w:rsid w:val="00694F77"/>
    <w:rsid w:val="00695C33"/>
    <w:rsid w:val="006A0A88"/>
    <w:rsid w:val="006A1B52"/>
    <w:rsid w:val="006A4F05"/>
    <w:rsid w:val="006C0D28"/>
    <w:rsid w:val="006C31DD"/>
    <w:rsid w:val="006C7546"/>
    <w:rsid w:val="006D7E78"/>
    <w:rsid w:val="006E24DF"/>
    <w:rsid w:val="006E2592"/>
    <w:rsid w:val="006E55B8"/>
    <w:rsid w:val="006F03D4"/>
    <w:rsid w:val="006F2172"/>
    <w:rsid w:val="00704A9F"/>
    <w:rsid w:val="00714567"/>
    <w:rsid w:val="0071594B"/>
    <w:rsid w:val="007164CF"/>
    <w:rsid w:val="007318C8"/>
    <w:rsid w:val="00737CAF"/>
    <w:rsid w:val="007422A3"/>
    <w:rsid w:val="00746160"/>
    <w:rsid w:val="00746CA1"/>
    <w:rsid w:val="007618B4"/>
    <w:rsid w:val="007633E1"/>
    <w:rsid w:val="007713BB"/>
    <w:rsid w:val="00782692"/>
    <w:rsid w:val="007828B6"/>
    <w:rsid w:val="0078296E"/>
    <w:rsid w:val="00782D6C"/>
    <w:rsid w:val="00784F7A"/>
    <w:rsid w:val="0078716F"/>
    <w:rsid w:val="00794FC1"/>
    <w:rsid w:val="007A0D80"/>
    <w:rsid w:val="007A5E56"/>
    <w:rsid w:val="007B2F1E"/>
    <w:rsid w:val="007B42CA"/>
    <w:rsid w:val="007B44F7"/>
    <w:rsid w:val="007C436A"/>
    <w:rsid w:val="007D553B"/>
    <w:rsid w:val="007D58D7"/>
    <w:rsid w:val="007E67D7"/>
    <w:rsid w:val="007F008B"/>
    <w:rsid w:val="007F2232"/>
    <w:rsid w:val="008018CC"/>
    <w:rsid w:val="00801FC6"/>
    <w:rsid w:val="008045A8"/>
    <w:rsid w:val="008048D5"/>
    <w:rsid w:val="00804D18"/>
    <w:rsid w:val="008053E1"/>
    <w:rsid w:val="00811141"/>
    <w:rsid w:val="008202A0"/>
    <w:rsid w:val="00820DB7"/>
    <w:rsid w:val="00822673"/>
    <w:rsid w:val="0082431D"/>
    <w:rsid w:val="0082440B"/>
    <w:rsid w:val="0083526F"/>
    <w:rsid w:val="0084768D"/>
    <w:rsid w:val="00851AC0"/>
    <w:rsid w:val="00852051"/>
    <w:rsid w:val="00852887"/>
    <w:rsid w:val="00852989"/>
    <w:rsid w:val="008541F9"/>
    <w:rsid w:val="00854545"/>
    <w:rsid w:val="00855F7D"/>
    <w:rsid w:val="00862277"/>
    <w:rsid w:val="008625DB"/>
    <w:rsid w:val="00866B6B"/>
    <w:rsid w:val="00871B4F"/>
    <w:rsid w:val="0088028E"/>
    <w:rsid w:val="008802B9"/>
    <w:rsid w:val="0088214C"/>
    <w:rsid w:val="008829C4"/>
    <w:rsid w:val="0089168E"/>
    <w:rsid w:val="008936DE"/>
    <w:rsid w:val="00897761"/>
    <w:rsid w:val="008A1E7E"/>
    <w:rsid w:val="008A4FB5"/>
    <w:rsid w:val="008B39C2"/>
    <w:rsid w:val="008B4F41"/>
    <w:rsid w:val="008B5216"/>
    <w:rsid w:val="008C2D42"/>
    <w:rsid w:val="008C7251"/>
    <w:rsid w:val="008D3A2E"/>
    <w:rsid w:val="008D430B"/>
    <w:rsid w:val="008E4A2F"/>
    <w:rsid w:val="008E7213"/>
    <w:rsid w:val="008E72D1"/>
    <w:rsid w:val="008F20A4"/>
    <w:rsid w:val="008F6106"/>
    <w:rsid w:val="00900F07"/>
    <w:rsid w:val="00901B79"/>
    <w:rsid w:val="00903D0E"/>
    <w:rsid w:val="0091514C"/>
    <w:rsid w:val="0091674F"/>
    <w:rsid w:val="00920888"/>
    <w:rsid w:val="00921CAD"/>
    <w:rsid w:val="0092206F"/>
    <w:rsid w:val="0092247E"/>
    <w:rsid w:val="00930B00"/>
    <w:rsid w:val="009314E7"/>
    <w:rsid w:val="0093361C"/>
    <w:rsid w:val="009343F5"/>
    <w:rsid w:val="00941085"/>
    <w:rsid w:val="00941AF4"/>
    <w:rsid w:val="00947E7B"/>
    <w:rsid w:val="009520B3"/>
    <w:rsid w:val="00952612"/>
    <w:rsid w:val="009619CB"/>
    <w:rsid w:val="009629EC"/>
    <w:rsid w:val="009741B2"/>
    <w:rsid w:val="0099595A"/>
    <w:rsid w:val="009A215F"/>
    <w:rsid w:val="009A6B82"/>
    <w:rsid w:val="009B1B7B"/>
    <w:rsid w:val="009B4B2D"/>
    <w:rsid w:val="009B6861"/>
    <w:rsid w:val="009C1D3A"/>
    <w:rsid w:val="009C2019"/>
    <w:rsid w:val="009C3F0D"/>
    <w:rsid w:val="009C61D2"/>
    <w:rsid w:val="009E512F"/>
    <w:rsid w:val="009E6C69"/>
    <w:rsid w:val="009F5752"/>
    <w:rsid w:val="009F67CE"/>
    <w:rsid w:val="00A02A78"/>
    <w:rsid w:val="00A04116"/>
    <w:rsid w:val="00A05E2E"/>
    <w:rsid w:val="00A12661"/>
    <w:rsid w:val="00A129B7"/>
    <w:rsid w:val="00A14E7D"/>
    <w:rsid w:val="00A307F6"/>
    <w:rsid w:val="00A332E7"/>
    <w:rsid w:val="00A677A5"/>
    <w:rsid w:val="00A67C0E"/>
    <w:rsid w:val="00A67C11"/>
    <w:rsid w:val="00A7052E"/>
    <w:rsid w:val="00A70E1C"/>
    <w:rsid w:val="00A716D1"/>
    <w:rsid w:val="00A7244D"/>
    <w:rsid w:val="00A74A11"/>
    <w:rsid w:val="00A92E12"/>
    <w:rsid w:val="00A95F72"/>
    <w:rsid w:val="00A96ACF"/>
    <w:rsid w:val="00AA017C"/>
    <w:rsid w:val="00AB0039"/>
    <w:rsid w:val="00AB135D"/>
    <w:rsid w:val="00AB26AF"/>
    <w:rsid w:val="00AE282C"/>
    <w:rsid w:val="00AE4022"/>
    <w:rsid w:val="00AE4782"/>
    <w:rsid w:val="00AE6AD9"/>
    <w:rsid w:val="00AF39EE"/>
    <w:rsid w:val="00AF7248"/>
    <w:rsid w:val="00B2162D"/>
    <w:rsid w:val="00B26F11"/>
    <w:rsid w:val="00B31F64"/>
    <w:rsid w:val="00B34498"/>
    <w:rsid w:val="00B353B0"/>
    <w:rsid w:val="00B36FA0"/>
    <w:rsid w:val="00B5101D"/>
    <w:rsid w:val="00B577E5"/>
    <w:rsid w:val="00B57C8B"/>
    <w:rsid w:val="00B659D0"/>
    <w:rsid w:val="00B66F47"/>
    <w:rsid w:val="00B71CE8"/>
    <w:rsid w:val="00B71FB8"/>
    <w:rsid w:val="00B75299"/>
    <w:rsid w:val="00B776E5"/>
    <w:rsid w:val="00B77F6C"/>
    <w:rsid w:val="00B83424"/>
    <w:rsid w:val="00B87849"/>
    <w:rsid w:val="00B91DEC"/>
    <w:rsid w:val="00BA33C0"/>
    <w:rsid w:val="00BA5B6D"/>
    <w:rsid w:val="00BB6D5E"/>
    <w:rsid w:val="00BB7491"/>
    <w:rsid w:val="00BC34EA"/>
    <w:rsid w:val="00BC7355"/>
    <w:rsid w:val="00BC79EE"/>
    <w:rsid w:val="00BD24EC"/>
    <w:rsid w:val="00BE4D90"/>
    <w:rsid w:val="00BE748D"/>
    <w:rsid w:val="00BF245F"/>
    <w:rsid w:val="00BF718A"/>
    <w:rsid w:val="00C02078"/>
    <w:rsid w:val="00C0249D"/>
    <w:rsid w:val="00C03C46"/>
    <w:rsid w:val="00C24024"/>
    <w:rsid w:val="00C273C9"/>
    <w:rsid w:val="00C34429"/>
    <w:rsid w:val="00C37E58"/>
    <w:rsid w:val="00C40E16"/>
    <w:rsid w:val="00C42B38"/>
    <w:rsid w:val="00C44A45"/>
    <w:rsid w:val="00C4552E"/>
    <w:rsid w:val="00C50B18"/>
    <w:rsid w:val="00C55A81"/>
    <w:rsid w:val="00C611C3"/>
    <w:rsid w:val="00C63C02"/>
    <w:rsid w:val="00C7155F"/>
    <w:rsid w:val="00C72F5E"/>
    <w:rsid w:val="00C73469"/>
    <w:rsid w:val="00C7715E"/>
    <w:rsid w:val="00C82BAB"/>
    <w:rsid w:val="00C868C7"/>
    <w:rsid w:val="00C965E0"/>
    <w:rsid w:val="00CA2A1D"/>
    <w:rsid w:val="00CA3DF0"/>
    <w:rsid w:val="00CA43B4"/>
    <w:rsid w:val="00CB3FF5"/>
    <w:rsid w:val="00CB65B4"/>
    <w:rsid w:val="00CC36EE"/>
    <w:rsid w:val="00CC3FA8"/>
    <w:rsid w:val="00CC7C50"/>
    <w:rsid w:val="00CD55C9"/>
    <w:rsid w:val="00CD5703"/>
    <w:rsid w:val="00CE0DE9"/>
    <w:rsid w:val="00CE2C5B"/>
    <w:rsid w:val="00CF176C"/>
    <w:rsid w:val="00CF477D"/>
    <w:rsid w:val="00D02423"/>
    <w:rsid w:val="00D04A29"/>
    <w:rsid w:val="00D16E9C"/>
    <w:rsid w:val="00D263DB"/>
    <w:rsid w:val="00D27BD1"/>
    <w:rsid w:val="00D320D3"/>
    <w:rsid w:val="00D334C4"/>
    <w:rsid w:val="00D44234"/>
    <w:rsid w:val="00D45AFA"/>
    <w:rsid w:val="00D51BF4"/>
    <w:rsid w:val="00D55193"/>
    <w:rsid w:val="00D56F83"/>
    <w:rsid w:val="00D6191F"/>
    <w:rsid w:val="00D62E70"/>
    <w:rsid w:val="00D62F50"/>
    <w:rsid w:val="00D644F1"/>
    <w:rsid w:val="00D648C1"/>
    <w:rsid w:val="00D64D0B"/>
    <w:rsid w:val="00D65E43"/>
    <w:rsid w:val="00D66E88"/>
    <w:rsid w:val="00D67480"/>
    <w:rsid w:val="00D70757"/>
    <w:rsid w:val="00D738D7"/>
    <w:rsid w:val="00D747B4"/>
    <w:rsid w:val="00D7663C"/>
    <w:rsid w:val="00D9523F"/>
    <w:rsid w:val="00D97C9B"/>
    <w:rsid w:val="00DA28DA"/>
    <w:rsid w:val="00DA6C8C"/>
    <w:rsid w:val="00DA75BF"/>
    <w:rsid w:val="00DB112A"/>
    <w:rsid w:val="00DB2597"/>
    <w:rsid w:val="00DB777B"/>
    <w:rsid w:val="00DC02E6"/>
    <w:rsid w:val="00DC26AA"/>
    <w:rsid w:val="00DD0F49"/>
    <w:rsid w:val="00DD240B"/>
    <w:rsid w:val="00DD4159"/>
    <w:rsid w:val="00DD502B"/>
    <w:rsid w:val="00DE0334"/>
    <w:rsid w:val="00DF3CA5"/>
    <w:rsid w:val="00E0190F"/>
    <w:rsid w:val="00E03BC4"/>
    <w:rsid w:val="00E03F3E"/>
    <w:rsid w:val="00E11402"/>
    <w:rsid w:val="00E14552"/>
    <w:rsid w:val="00E14AFF"/>
    <w:rsid w:val="00E17416"/>
    <w:rsid w:val="00E27D39"/>
    <w:rsid w:val="00E312E2"/>
    <w:rsid w:val="00E3166E"/>
    <w:rsid w:val="00E320CB"/>
    <w:rsid w:val="00E3758F"/>
    <w:rsid w:val="00E421FB"/>
    <w:rsid w:val="00E42E70"/>
    <w:rsid w:val="00E42E8D"/>
    <w:rsid w:val="00E43A5C"/>
    <w:rsid w:val="00E50A88"/>
    <w:rsid w:val="00E54FD7"/>
    <w:rsid w:val="00E563A5"/>
    <w:rsid w:val="00E572CB"/>
    <w:rsid w:val="00E57C32"/>
    <w:rsid w:val="00E60160"/>
    <w:rsid w:val="00E756BE"/>
    <w:rsid w:val="00E75DBF"/>
    <w:rsid w:val="00E828EF"/>
    <w:rsid w:val="00E83FE2"/>
    <w:rsid w:val="00E8534C"/>
    <w:rsid w:val="00E9716C"/>
    <w:rsid w:val="00EA129C"/>
    <w:rsid w:val="00EA1AD0"/>
    <w:rsid w:val="00EB0E08"/>
    <w:rsid w:val="00EB1955"/>
    <w:rsid w:val="00EB278E"/>
    <w:rsid w:val="00EC33A1"/>
    <w:rsid w:val="00EC6F44"/>
    <w:rsid w:val="00ED3A92"/>
    <w:rsid w:val="00EE3563"/>
    <w:rsid w:val="00EE4035"/>
    <w:rsid w:val="00EF32DD"/>
    <w:rsid w:val="00F07310"/>
    <w:rsid w:val="00F11DED"/>
    <w:rsid w:val="00F1290F"/>
    <w:rsid w:val="00F25BDF"/>
    <w:rsid w:val="00F26595"/>
    <w:rsid w:val="00F2704F"/>
    <w:rsid w:val="00F34FC4"/>
    <w:rsid w:val="00F425E7"/>
    <w:rsid w:val="00F42B7E"/>
    <w:rsid w:val="00F50A8E"/>
    <w:rsid w:val="00F530ED"/>
    <w:rsid w:val="00F65769"/>
    <w:rsid w:val="00F825E0"/>
    <w:rsid w:val="00F8338D"/>
    <w:rsid w:val="00F95445"/>
    <w:rsid w:val="00F96440"/>
    <w:rsid w:val="00F9794D"/>
    <w:rsid w:val="00FB424B"/>
    <w:rsid w:val="00FB5B76"/>
    <w:rsid w:val="00FC58C8"/>
    <w:rsid w:val="00FE313D"/>
    <w:rsid w:val="00FE40FB"/>
    <w:rsid w:val="00FF7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CEF3D41"/>
  <w15:chartTrackingRefBased/>
  <w15:docId w15:val="{C46A1EA0-E220-434E-ABE3-1E01C4E11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aliases w:val="Texto"/>
    <w:qFormat/>
    <w:rsid w:val="00F50A8E"/>
    <w:pPr>
      <w:spacing w:after="0" w:line="360" w:lineRule="exact"/>
      <w:jc w:val="both"/>
    </w:pPr>
    <w:rPr>
      <w:color w:val="3B3838" w:themeColor="background2" w:themeShade="40"/>
    </w:rPr>
  </w:style>
  <w:style w:type="paragraph" w:styleId="Ttulo1">
    <w:name w:val="heading 1"/>
    <w:aliases w:val="Título Decroly"/>
    <w:basedOn w:val="Normal"/>
    <w:next w:val="Normal"/>
    <w:link w:val="Ttulo1Car"/>
    <w:uiPriority w:val="9"/>
    <w:qFormat/>
    <w:rsid w:val="00DC26AA"/>
    <w:pPr>
      <w:keepNext/>
      <w:keepLines/>
      <w:tabs>
        <w:tab w:val="right" w:pos="8314"/>
      </w:tabs>
      <w:spacing w:before="240"/>
      <w:outlineLvl w:val="0"/>
    </w:pPr>
    <w:rPr>
      <w:rFonts w:ascii="Calibri" w:eastAsiaTheme="majorEastAsia" w:hAnsi="Calibri" w:cstheme="majorBidi"/>
      <w:color w:val="2F5496" w:themeColor="accent1" w:themeShade="BF"/>
      <w:sz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90239"/>
    <w:pPr>
      <w:keepNext/>
      <w:keepLines/>
      <w:spacing w:before="40"/>
      <w:outlineLvl w:val="1"/>
    </w:pPr>
    <w:rPr>
      <w:rFonts w:eastAsiaTheme="majorEastAsia" w:cstheme="minorHAnsi"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80D6E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80D6E"/>
  </w:style>
  <w:style w:type="paragraph" w:styleId="Piedepgina">
    <w:name w:val="footer"/>
    <w:basedOn w:val="Normal"/>
    <w:link w:val="PiedepginaCar"/>
    <w:uiPriority w:val="99"/>
    <w:unhideWhenUsed/>
    <w:rsid w:val="00080D6E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80D6E"/>
  </w:style>
  <w:style w:type="character" w:customStyle="1" w:styleId="Ttulo1Car">
    <w:name w:val="Título 1 Car"/>
    <w:aliases w:val="Título Decroly Car"/>
    <w:basedOn w:val="Fuentedeprrafopredeter"/>
    <w:link w:val="Ttulo1"/>
    <w:uiPriority w:val="9"/>
    <w:rsid w:val="00DC26AA"/>
    <w:rPr>
      <w:rFonts w:ascii="Calibri" w:eastAsiaTheme="majorEastAsia" w:hAnsi="Calibri" w:cstheme="majorBidi"/>
      <w:color w:val="2F5496" w:themeColor="accent1" w:themeShade="BF"/>
      <w:sz w:val="32"/>
    </w:rPr>
  </w:style>
  <w:style w:type="paragraph" w:styleId="Sinespaciado">
    <w:name w:val="No Spacing"/>
    <w:aliases w:val="Destacado"/>
    <w:uiPriority w:val="1"/>
    <w:qFormat/>
    <w:rsid w:val="00D263DB"/>
    <w:pPr>
      <w:spacing w:after="0" w:line="240" w:lineRule="auto"/>
      <w:jc w:val="both"/>
    </w:pPr>
    <w:rPr>
      <w:color w:val="3B3838" w:themeColor="background2" w:themeShade="40"/>
      <w:sz w:val="28"/>
      <w:szCs w:val="20"/>
    </w:rPr>
  </w:style>
  <w:style w:type="paragraph" w:styleId="Prrafodelista">
    <w:name w:val="List Paragraph"/>
    <w:basedOn w:val="Normal"/>
    <w:link w:val="PrrafodelistaCar"/>
    <w:uiPriority w:val="34"/>
    <w:qFormat/>
    <w:rsid w:val="00117D51"/>
    <w:pPr>
      <w:ind w:left="720"/>
      <w:contextualSpacing/>
    </w:pPr>
  </w:style>
  <w:style w:type="paragraph" w:styleId="Ttulo">
    <w:name w:val="Title"/>
    <w:aliases w:val="UF"/>
    <w:basedOn w:val="Normal"/>
    <w:next w:val="Normal"/>
    <w:link w:val="TtuloCar"/>
    <w:uiPriority w:val="10"/>
    <w:qFormat/>
    <w:rsid w:val="00125CD5"/>
    <w:pPr>
      <w:spacing w:line="240" w:lineRule="auto"/>
      <w:ind w:right="190"/>
      <w:jc w:val="right"/>
    </w:pPr>
    <w:rPr>
      <w:rFonts w:ascii="Avenir Next LT Pro Demi" w:hAnsi="Avenir Next LT Pro Demi"/>
      <w:color w:val="A5BBE3"/>
      <w:kern w:val="24"/>
      <w:sz w:val="220"/>
      <w:szCs w:val="220"/>
    </w:rPr>
  </w:style>
  <w:style w:type="character" w:customStyle="1" w:styleId="TtuloCar">
    <w:name w:val="Título Car"/>
    <w:aliases w:val="UF Car"/>
    <w:basedOn w:val="Fuentedeprrafopredeter"/>
    <w:link w:val="Ttulo"/>
    <w:uiPriority w:val="10"/>
    <w:rsid w:val="00125CD5"/>
    <w:rPr>
      <w:rFonts w:ascii="Avenir Next LT Pro Demi" w:hAnsi="Avenir Next LT Pro Demi"/>
      <w:color w:val="A5BBE3"/>
      <w:kern w:val="24"/>
      <w:sz w:val="220"/>
      <w:szCs w:val="220"/>
    </w:rPr>
  </w:style>
  <w:style w:type="paragraph" w:styleId="Subttulo">
    <w:name w:val="Subtitle"/>
    <w:aliases w:val="Unidad Formativa"/>
    <w:basedOn w:val="Normal"/>
    <w:next w:val="Normal"/>
    <w:link w:val="SubttuloCar"/>
    <w:uiPriority w:val="11"/>
    <w:qFormat/>
    <w:rsid w:val="00341265"/>
    <w:pPr>
      <w:spacing w:line="240" w:lineRule="auto"/>
      <w:ind w:right="190"/>
      <w:jc w:val="right"/>
    </w:pPr>
    <w:rPr>
      <w:rFonts w:ascii="Avenir Next LT Pro Demi" w:hAnsi="Avenir Next LT Pro Demi"/>
      <w:color w:val="FFFFFF" w:themeColor="background1"/>
      <w:kern w:val="24"/>
      <w:sz w:val="48"/>
      <w:szCs w:val="48"/>
    </w:rPr>
  </w:style>
  <w:style w:type="character" w:customStyle="1" w:styleId="SubttuloCar">
    <w:name w:val="Subtítulo Car"/>
    <w:aliases w:val="Unidad Formativa Car"/>
    <w:basedOn w:val="Fuentedeprrafopredeter"/>
    <w:link w:val="Subttulo"/>
    <w:uiPriority w:val="11"/>
    <w:rsid w:val="00341265"/>
    <w:rPr>
      <w:rFonts w:ascii="Avenir Next LT Pro Demi" w:hAnsi="Avenir Next LT Pro Demi"/>
      <w:color w:val="FFFFFF" w:themeColor="background1"/>
      <w:kern w:val="24"/>
      <w:sz w:val="48"/>
      <w:szCs w:val="48"/>
    </w:rPr>
  </w:style>
  <w:style w:type="character" w:styleId="nfasissutil">
    <w:name w:val="Subtle Emphasis"/>
    <w:aliases w:val="Nombre Apartado"/>
    <w:uiPriority w:val="19"/>
    <w:qFormat/>
    <w:rsid w:val="00341265"/>
  </w:style>
  <w:style w:type="character" w:styleId="nfasis">
    <w:name w:val="Emphasis"/>
    <w:aliases w:val="MP"/>
    <w:uiPriority w:val="20"/>
    <w:qFormat/>
    <w:rsid w:val="00DB777B"/>
    <w:rPr>
      <w:rFonts w:ascii="Calibri" w:eastAsia="Verdana" w:hAnsi="Calibri" w:cs="Calibri"/>
      <w:color w:val="FFFFFF" w:themeColor="background1"/>
      <w:kern w:val="24"/>
      <w:sz w:val="44"/>
      <w:szCs w:val="44"/>
    </w:rPr>
  </w:style>
  <w:style w:type="character" w:customStyle="1" w:styleId="Ttulo2Car">
    <w:name w:val="Título 2 Car"/>
    <w:basedOn w:val="Fuentedeprrafopredeter"/>
    <w:link w:val="Ttulo2"/>
    <w:uiPriority w:val="9"/>
    <w:rsid w:val="00690239"/>
    <w:rPr>
      <w:rFonts w:eastAsiaTheme="majorEastAsia" w:cstheme="minorHAnsi"/>
      <w:color w:val="2F5496" w:themeColor="accent1" w:themeShade="BF"/>
    </w:rPr>
  </w:style>
  <w:style w:type="table" w:styleId="Tablaconcuadrcula">
    <w:name w:val="Table Grid"/>
    <w:basedOn w:val="Tablanormal"/>
    <w:uiPriority w:val="59"/>
    <w:rsid w:val="00D263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4-nfasis1">
    <w:name w:val="Grid Table 4 Accent 1"/>
    <w:basedOn w:val="Tablanormal"/>
    <w:uiPriority w:val="49"/>
    <w:rsid w:val="006769F0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customStyle="1" w:styleId="Vieta">
    <w:name w:val="Viñeta"/>
    <w:basedOn w:val="Prrafodelista"/>
    <w:link w:val="VietaCar"/>
    <w:qFormat/>
    <w:rsid w:val="00073631"/>
    <w:pPr>
      <w:numPr>
        <w:numId w:val="7"/>
      </w:numPr>
    </w:pPr>
  </w:style>
  <w:style w:type="character" w:customStyle="1" w:styleId="PrrafodelistaCar">
    <w:name w:val="Párrafo de lista Car"/>
    <w:basedOn w:val="Fuentedeprrafopredeter"/>
    <w:link w:val="Prrafodelista"/>
    <w:uiPriority w:val="34"/>
    <w:rsid w:val="00073631"/>
    <w:rPr>
      <w:color w:val="3B3838" w:themeColor="background2" w:themeShade="40"/>
    </w:rPr>
  </w:style>
  <w:style w:type="character" w:customStyle="1" w:styleId="VietaCar">
    <w:name w:val="Viñeta Car"/>
    <w:basedOn w:val="PrrafodelistaCar"/>
    <w:link w:val="Vieta"/>
    <w:rsid w:val="00073631"/>
    <w:rPr>
      <w:color w:val="3B3838" w:themeColor="background2" w:themeShade="40"/>
    </w:rPr>
  </w:style>
  <w:style w:type="character" w:styleId="Hipervnculo">
    <w:name w:val="Hyperlink"/>
    <w:basedOn w:val="Fuentedeprrafopredeter"/>
    <w:uiPriority w:val="99"/>
    <w:unhideWhenUsed/>
    <w:rsid w:val="00D02423"/>
    <w:rPr>
      <w:color w:val="0563C1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D02423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D02423"/>
    <w:rPr>
      <w:color w:val="954F72" w:themeColor="followedHyperlink"/>
      <w:u w:val="single"/>
    </w:rPr>
  </w:style>
  <w:style w:type="paragraph" w:styleId="Descripcin">
    <w:name w:val="caption"/>
    <w:basedOn w:val="Normal"/>
    <w:next w:val="Normal"/>
    <w:uiPriority w:val="35"/>
    <w:unhideWhenUsed/>
    <w:qFormat/>
    <w:rsid w:val="00D0242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9F67CE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0446B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38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9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36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0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1.jpg"/><Relationship Id="rId1" Type="http://schemas.openxmlformats.org/officeDocument/2006/relationships/image" Target="media/image10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rgumosa\Desktop\Modelo%20Actividad%20Decroly%202023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97D91FB7E81F40956AA9A6E3912FBD" ma:contentTypeVersion="14" ma:contentTypeDescription="Crear nuevo documento." ma:contentTypeScope="" ma:versionID="6479b25a2a62af99e5fd04e7e596b509">
  <xsd:schema xmlns:xsd="http://www.w3.org/2001/XMLSchema" xmlns:xs="http://www.w3.org/2001/XMLSchema" xmlns:p="http://schemas.microsoft.com/office/2006/metadata/properties" xmlns:ns2="19a84395-7d79-4037-8f64-410e145f9cb9" xmlns:ns3="c240c057-f393-42be-9a79-d86c312335fe" targetNamespace="http://schemas.microsoft.com/office/2006/metadata/properties" ma:root="true" ma:fieldsID="0cfe43e656262905fac9fc116f2b6f9a" ns2:_="" ns3:_="">
    <xsd:import namespace="19a84395-7d79-4037-8f64-410e145f9cb9"/>
    <xsd:import namespace="c240c057-f393-42be-9a79-d86c312335f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a84395-7d79-4037-8f64-410e145f9cb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40c057-f393-42be-9a79-d86c312335fe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3578e813-3585-474e-a839-ac3f2277e7c7}" ma:internalName="TaxCatchAll" ma:showField="CatchAllData" ma:web="c240c057-f393-42be-9a79-d86c312335f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240c057-f393-42be-9a79-d86c312335fe" xsi:nil="true"/>
    <lcf76f155ced4ddcb4097134ff3c332f xmlns="19a84395-7d79-4037-8f64-410e145f9cb9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FE6495-2609-4D0A-A6B5-F63BE4FF4E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9a84395-7d79-4037-8f64-410e145f9cb9"/>
    <ds:schemaRef ds:uri="c240c057-f393-42be-9a79-d86c312335f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5329127-9DFF-475E-B8FC-CD8D6133C81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70B7557-CE4F-4BB3-BE09-F15F6CB205A4}">
  <ds:schemaRefs>
    <ds:schemaRef ds:uri="http://schemas.microsoft.com/office/2006/metadata/properties"/>
    <ds:schemaRef ds:uri="http://schemas.microsoft.com/office/infopath/2007/PartnerControls"/>
    <ds:schemaRef ds:uri="c240c057-f393-42be-9a79-d86c312335fe"/>
    <ds:schemaRef ds:uri="19a84395-7d79-4037-8f64-410e145f9cb9"/>
  </ds:schemaRefs>
</ds:datastoreItem>
</file>

<file path=customXml/itemProps4.xml><?xml version="1.0" encoding="utf-8"?>
<ds:datastoreItem xmlns:ds="http://schemas.openxmlformats.org/officeDocument/2006/customXml" ds:itemID="{E4A59D15-DFE0-44E6-A928-4AA81619F9D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361ecad-3f61-4749-aa5c-87fde47ef9ad}" enabled="1" method="Standard" siteId="{22c8b4a4-d926-43b2-bcc7-87b998590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Modelo Actividad Decroly 2023</Template>
  <TotalTime>1265</TotalTime>
  <Pages>5</Pages>
  <Words>891</Words>
  <Characters>4901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Argumosa</dc:creator>
  <cp:keywords/>
  <dc:description/>
  <cp:lastModifiedBy>daw2</cp:lastModifiedBy>
  <cp:revision>179</cp:revision>
  <cp:lastPrinted>2023-04-20T15:39:00Z</cp:lastPrinted>
  <dcterms:created xsi:type="dcterms:W3CDTF">2023-09-23T16:13:00Z</dcterms:created>
  <dcterms:modified xsi:type="dcterms:W3CDTF">2026-01-27T17:30:00Z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0x0101006A97D91FB7E81F40956AA9A6E3912FBD</vt:lpwstr>
  </property>
  <property fmtid="{D5CDD505-2E9C-101B-9397-08002B2CF9AE}" pid="3" name="MediaServiceImageTags">
    <vt:lpwstr/>
  </property>
</Properties>
</file>